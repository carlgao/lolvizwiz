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473172" w14:textId="58B1FCB4" w:rsidR="00CA5AE3" w:rsidRPr="00CA5AE3" w:rsidRDefault="00D10E6A" w:rsidP="00CA5AE3">
      <w:pPr>
        <w:rPr>
          <w:rFonts w:ascii="Times" w:eastAsia="Times New Roman" w:hAnsi="Times" w:cs="Times New Roman"/>
          <w:sz w:val="20"/>
          <w:szCs w:val="20"/>
        </w:rPr>
      </w:pPr>
      <w:r>
        <w:rPr>
          <w:noProof/>
        </w:rPr>
        <mc:AlternateContent>
          <mc:Choice Requires="wps">
            <w:drawing>
              <wp:anchor distT="0" distB="0" distL="114300" distR="114300" simplePos="0" relativeHeight="251659264" behindDoc="0" locked="0" layoutInCell="0" allowOverlap="1" wp14:anchorId="205BD735" wp14:editId="7E5BC053">
                <wp:simplePos x="0" y="0"/>
                <wp:positionH relativeFrom="page">
                  <wp:posOffset>685800</wp:posOffset>
                </wp:positionH>
                <wp:positionV relativeFrom="page">
                  <wp:posOffset>915670</wp:posOffset>
                </wp:positionV>
                <wp:extent cx="6400800" cy="1052830"/>
                <wp:effectExtent l="0" t="0" r="0" b="13970"/>
                <wp:wrapTight wrapText="bothSides">
                  <wp:wrapPolygon edited="0">
                    <wp:start x="86" y="0"/>
                    <wp:lineTo x="86" y="21366"/>
                    <wp:lineTo x="21429" y="21366"/>
                    <wp:lineTo x="21429" y="0"/>
                    <wp:lineTo x="86" y="0"/>
                  </wp:wrapPolygon>
                </wp:wrapTight>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052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BCF74" w14:textId="77777777" w:rsidR="00103D61" w:rsidRPr="00D10E6A" w:rsidRDefault="00103D61" w:rsidP="00CA5AE3">
                            <w:pPr>
                              <w:pStyle w:val="ContactDetails"/>
                              <w:rPr>
                                <w:sz w:val="28"/>
                                <w:szCs w:val="28"/>
                              </w:rPr>
                            </w:pPr>
                            <w:r w:rsidRPr="00D10E6A">
                              <w:rPr>
                                <w:sz w:val="28"/>
                                <w:szCs w:val="28"/>
                              </w:rPr>
                              <w:t xml:space="preserve">Carl </w:t>
                            </w:r>
                            <w:proofErr w:type="spellStart"/>
                            <w:proofErr w:type="gramStart"/>
                            <w:r w:rsidRPr="00D10E6A">
                              <w:rPr>
                                <w:sz w:val="28"/>
                                <w:szCs w:val="28"/>
                              </w:rPr>
                              <w:t>Gao</w:t>
                            </w:r>
                            <w:proofErr w:type="spellEnd"/>
                            <w:proofErr w:type="gramEnd"/>
                          </w:p>
                          <w:p w14:paraId="6B027858" w14:textId="77777777" w:rsidR="00103D61" w:rsidRPr="00D10E6A" w:rsidRDefault="00103D61" w:rsidP="00CA5AE3">
                            <w:pPr>
                              <w:pStyle w:val="ContactDetails"/>
                              <w:rPr>
                                <w:sz w:val="28"/>
                                <w:szCs w:val="28"/>
                              </w:rPr>
                            </w:pPr>
                            <w:r w:rsidRPr="00D10E6A">
                              <w:rPr>
                                <w:sz w:val="28"/>
                                <w:szCs w:val="28"/>
                              </w:rPr>
                              <w:t>Jesse Chen</w:t>
                            </w:r>
                          </w:p>
                          <w:p w14:paraId="58CFB4B0" w14:textId="77777777" w:rsidR="00103D61" w:rsidRPr="00D10E6A" w:rsidRDefault="00103D61" w:rsidP="00CA5AE3">
                            <w:pPr>
                              <w:pStyle w:val="ContactDetails"/>
                              <w:rPr>
                                <w:sz w:val="28"/>
                                <w:szCs w:val="28"/>
                              </w:rPr>
                            </w:pPr>
                            <w:r w:rsidRPr="00D10E6A">
                              <w:rPr>
                                <w:sz w:val="28"/>
                                <w:szCs w:val="28"/>
                              </w:rPr>
                              <w:t>Shannon Zhu</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54pt;margin-top:72.1pt;width:7in;height:82.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" o:allowincell="f" filled="f" stroked="f">
                <v:textbox inset=",0,,0">
                  <w:txbxContent>
                    <w:p w14:paraId="486BCF74" w14:textId="77777777" w:rsidR="00103D61" w:rsidRPr="00D10E6A" w:rsidRDefault="00103D61" w:rsidP="00CA5AE3">
                      <w:pPr>
                        <w:pStyle w:val="ContactDetails"/>
                        <w:rPr>
                          <w:sz w:val="28"/>
                          <w:szCs w:val="28"/>
                        </w:rPr>
                      </w:pPr>
                      <w:r w:rsidRPr="00D10E6A">
                        <w:rPr>
                          <w:sz w:val="28"/>
                          <w:szCs w:val="28"/>
                        </w:rPr>
                        <w:t xml:space="preserve">Carl </w:t>
                      </w:r>
                      <w:proofErr w:type="spellStart"/>
                      <w:proofErr w:type="gramStart"/>
                      <w:r w:rsidRPr="00D10E6A">
                        <w:rPr>
                          <w:sz w:val="28"/>
                          <w:szCs w:val="28"/>
                        </w:rPr>
                        <w:t>Gao</w:t>
                      </w:r>
                      <w:proofErr w:type="spellEnd"/>
                      <w:proofErr w:type="gramEnd"/>
                    </w:p>
                    <w:p w14:paraId="6B027858" w14:textId="77777777" w:rsidR="00103D61" w:rsidRPr="00D10E6A" w:rsidRDefault="00103D61" w:rsidP="00CA5AE3">
                      <w:pPr>
                        <w:pStyle w:val="ContactDetails"/>
                        <w:rPr>
                          <w:sz w:val="28"/>
                          <w:szCs w:val="28"/>
                        </w:rPr>
                      </w:pPr>
                      <w:r w:rsidRPr="00D10E6A">
                        <w:rPr>
                          <w:sz w:val="28"/>
                          <w:szCs w:val="28"/>
                        </w:rPr>
                        <w:t>Jesse Chen</w:t>
                      </w:r>
                    </w:p>
                    <w:p w14:paraId="58CFB4B0" w14:textId="77777777" w:rsidR="00103D61" w:rsidRPr="00D10E6A" w:rsidRDefault="00103D61" w:rsidP="00CA5AE3">
                      <w:pPr>
                        <w:pStyle w:val="ContactDetails"/>
                        <w:rPr>
                          <w:sz w:val="28"/>
                          <w:szCs w:val="28"/>
                        </w:rPr>
                      </w:pPr>
                      <w:r w:rsidRPr="00D10E6A">
                        <w:rPr>
                          <w:sz w:val="28"/>
                          <w:szCs w:val="28"/>
                        </w:rPr>
                        <w:t>Shannon Zhu</w:t>
                      </w:r>
                    </w:p>
                  </w:txbxContent>
                </v:textbox>
                <w10:wrap type="tight" anchorx="page" anchory="page"/>
              </v:shape>
            </w:pict>
          </mc:Fallback>
        </mc:AlternateContent>
      </w:r>
      <w:r w:rsidR="008B240E">
        <w:rPr>
          <w:noProof/>
        </w:rPr>
        <mc:AlternateContent>
          <mc:Choice Requires="wps">
            <w:drawing>
              <wp:anchor distT="0" distB="0" distL="114300" distR="114300" simplePos="0" relativeHeight="251673601" behindDoc="0" locked="0" layoutInCell="1" allowOverlap="1" wp14:anchorId="20EE3993" wp14:editId="6E2374F9">
                <wp:simplePos x="0" y="0"/>
                <wp:positionH relativeFrom="page">
                  <wp:posOffset>215900</wp:posOffset>
                </wp:positionH>
                <wp:positionV relativeFrom="page">
                  <wp:posOffset>5740400</wp:posOffset>
                </wp:positionV>
                <wp:extent cx="7387590" cy="2286000"/>
                <wp:effectExtent l="0" t="25400" r="0" b="25400"/>
                <wp:wrapTight wrapText="bothSides">
                  <wp:wrapPolygon edited="0">
                    <wp:start x="74" y="-240"/>
                    <wp:lineTo x="74" y="21600"/>
                    <wp:lineTo x="21463" y="21600"/>
                    <wp:lineTo x="21463" y="-240"/>
                    <wp:lineTo x="74" y="-240"/>
                  </wp:wrapPolygon>
                </wp:wrapTight>
                <wp:docPr id="21" name="Text Box 21"/>
                <wp:cNvGraphicFramePr/>
                <a:graphic xmlns:a="http://schemas.openxmlformats.org/drawingml/2006/main">
                  <a:graphicData uri="http://schemas.microsoft.com/office/word/2010/wordprocessingShape">
                    <wps:wsp>
                      <wps:cNvSpPr txBox="1"/>
                      <wps:spPr>
                        <a:xfrm>
                          <a:off x="0" y="0"/>
                          <a:ext cx="7387590" cy="2286000"/>
                        </a:xfrm>
                        <a:prstGeom prst="rect">
                          <a:avLst/>
                        </a:prstGeom>
                        <a:noFill/>
                        <a:ln>
                          <a:noFill/>
                        </a:ln>
                        <a:effectLst/>
                        <a:extLst>
                          <a:ext uri="{FAA26D3D-D897-4be2-8F04-BA451C77F1D7}">
                            <ma14:placeholder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C9A147" w14:textId="77777777" w:rsidR="00103D61" w:rsidRPr="00D10E6A" w:rsidRDefault="00103D61" w:rsidP="008B240E">
                            <w:pPr>
                              <w:pStyle w:val="Subtitle"/>
                              <w:rPr>
                                <w:sz w:val="240"/>
                                <w:szCs w:val="240"/>
                              </w:rPr>
                            </w:pPr>
                            <w:r w:rsidRPr="00D10E6A">
                              <w:rPr>
                                <w:sz w:val="240"/>
                                <w:szCs w:val="240"/>
                              </w:rPr>
                              <w:t>LOL VIZWIZ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a:contourClr>
                            <a:schemeClr val="bg1"/>
                          </a:contourClr>
                        </a:sp3d>
                      </wps:bodyPr>
                    </wps:wsp>
                  </a:graphicData>
                </a:graphic>
                <wp14:sizeRelH relativeFrom="margin">
                  <wp14:pctWidth>0</wp14:pctWidth>
                </wp14:sizeRelH>
                <wp14:sizeRelV relativeFrom="margin">
                  <wp14:pctHeight>0</wp14:pctHeight>
                </wp14:sizeRelV>
              </wp:anchor>
            </w:drawing>
          </mc:Choice>
          <mc:Fallback>
            <w:pict>
              <v:shape id="Text Box 21" o:spid="_x0000_s1027" type="#_x0000_t202" style="position:absolute;margin-left:17pt;margin-top:452pt;width:581.7pt;height:180pt;z-index:25167360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" filled="f" stroked="f">
                <v:textbox>
                  <w:txbxContent>
                    <w:p w14:paraId="16C9A147" w14:textId="77777777" w:rsidR="00103D61" w:rsidRPr="00D10E6A" w:rsidRDefault="00103D61" w:rsidP="008B240E">
                      <w:pPr>
                        <w:pStyle w:val="Subtitle"/>
                        <w:rPr>
                          <w:sz w:val="240"/>
                          <w:szCs w:val="240"/>
                        </w:rPr>
                      </w:pPr>
                      <w:r w:rsidRPr="00D10E6A">
                        <w:rPr>
                          <w:sz w:val="240"/>
                          <w:szCs w:val="240"/>
                        </w:rPr>
                        <w:t>LOL VIZWIZ</w:t>
                      </w:r>
                    </w:p>
                  </w:txbxContent>
                </v:textbox>
                <w10:wrap type="tight" anchorx="page" anchory="page"/>
              </v:shape>
            </w:pict>
          </mc:Fallback>
        </mc:AlternateContent>
      </w:r>
      <w:r w:rsidR="000C4ED9">
        <w:rPr>
          <w:noProof/>
        </w:rPr>
        <mc:AlternateContent>
          <mc:Choice Requires="wps">
            <w:drawing>
              <wp:anchor distT="0" distB="0" distL="114300" distR="114300" simplePos="0" relativeHeight="251661312" behindDoc="0" locked="0" layoutInCell="0" allowOverlap="1" wp14:anchorId="614B539D" wp14:editId="21D3A240">
                <wp:simplePos x="0" y="0"/>
                <wp:positionH relativeFrom="page">
                  <wp:posOffset>685800</wp:posOffset>
                </wp:positionH>
                <wp:positionV relativeFrom="page">
                  <wp:posOffset>8246745</wp:posOffset>
                </wp:positionV>
                <wp:extent cx="6400800" cy="274320"/>
                <wp:effectExtent l="0" t="0" r="0" b="5080"/>
                <wp:wrapTight wrapText="bothSides">
                  <wp:wrapPolygon edited="0">
                    <wp:start x="86" y="0"/>
                    <wp:lineTo x="86" y="20000"/>
                    <wp:lineTo x="21429" y="20000"/>
                    <wp:lineTo x="21429" y="0"/>
                    <wp:lineTo x="86" y="0"/>
                  </wp:wrapPolygon>
                </wp:wrapTight>
                <wp:docPr id="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2D1487B8" w14:textId="77777777" w:rsidR="00103D61" w:rsidRDefault="00103D61" w:rsidP="00CA5AE3">
                            <w:pPr>
                              <w:pStyle w:val="Date"/>
                            </w:pPr>
                            <w:r>
                              <w:t>May 1, 2014</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margin-left:54pt;margin-top:649.35pt;width:7in;height:21.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" o:allowincell="f" filled="f" stroked="f">
                <v:textbox inset=",0,,0">
                  <w:txbxContent>
                    <w:p w14:paraId="2D1487B8" w14:textId="77777777" w:rsidR="00103D61" w:rsidRDefault="00103D61" w:rsidP="00CA5AE3">
                      <w:pPr>
                        <w:pStyle w:val="Date"/>
                      </w:pPr>
                      <w:r>
                        <w:t>May 1, 2014</w:t>
                      </w:r>
                    </w:p>
                  </w:txbxContent>
                </v:textbox>
                <w10:wrap type="tight" anchorx="page" anchory="page"/>
              </v:shape>
            </w:pict>
          </mc:Fallback>
        </mc:AlternateContent>
      </w:r>
      <w:r w:rsidR="000C4ED9">
        <w:rPr>
          <w:noProof/>
        </w:rPr>
        <mc:AlternateContent>
          <mc:Choice Requires="wps">
            <w:drawing>
              <wp:anchor distT="0" distB="0" distL="114300" distR="114300" simplePos="0" relativeHeight="251662336" behindDoc="0" locked="0" layoutInCell="0" allowOverlap="1" wp14:anchorId="4F044086" wp14:editId="712C3542">
                <wp:simplePos x="0" y="0"/>
                <wp:positionH relativeFrom="page">
                  <wp:posOffset>685800</wp:posOffset>
                </wp:positionH>
                <wp:positionV relativeFrom="page">
                  <wp:posOffset>8510905</wp:posOffset>
                </wp:positionV>
                <wp:extent cx="6400800" cy="671195"/>
                <wp:effectExtent l="0" t="0" r="0" b="14605"/>
                <wp:wrapTight wrapText="bothSides">
                  <wp:wrapPolygon edited="0">
                    <wp:start x="86" y="0"/>
                    <wp:lineTo x="86" y="21253"/>
                    <wp:lineTo x="21429" y="21253"/>
                    <wp:lineTo x="21429" y="0"/>
                    <wp:lineTo x="86" y="0"/>
                  </wp:wrapPolygon>
                </wp:wrapTight>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671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EF202E2" w14:textId="77777777" w:rsidR="00103D61" w:rsidRDefault="00103D61" w:rsidP="00CA5AE3">
                            <w:pPr>
                              <w:pStyle w:val="Title"/>
                            </w:pPr>
                            <w:r>
                              <w:t>CS171 Final Project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54pt;margin-top:670.15pt;width:7in;height:52.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" o:allowincell="f" filled="f" stroked="f">
                <v:textbox inset=",0,,0">
                  <w:txbxContent>
                    <w:p w14:paraId="3EF202E2" w14:textId="77777777" w:rsidR="00103D61" w:rsidRDefault="00103D61" w:rsidP="00CA5AE3">
                      <w:pPr>
                        <w:pStyle w:val="Title"/>
                      </w:pPr>
                      <w:r>
                        <w:t>CS171 Final Project</w:t>
                      </w:r>
                    </w:p>
                  </w:txbxContent>
                </v:textbox>
                <w10:wrap type="tight" anchorx="page" anchory="page"/>
              </v:shape>
            </w:pict>
          </mc:Fallback>
        </mc:AlternateContent>
      </w:r>
      <w:r w:rsidR="000C4ED9">
        <w:rPr>
          <w:noProof/>
        </w:rPr>
        <mc:AlternateContent>
          <mc:Choice Requires="wps">
            <w:drawing>
              <wp:anchor distT="0" distB="0" distL="114300" distR="114300" simplePos="0" relativeHeight="251660288" behindDoc="0" locked="0" layoutInCell="0" allowOverlap="1" wp14:anchorId="48042A59" wp14:editId="62D97E75">
                <wp:simplePos x="0" y="0"/>
                <wp:positionH relativeFrom="page">
                  <wp:posOffset>685800</wp:posOffset>
                </wp:positionH>
                <wp:positionV relativeFrom="page">
                  <wp:posOffset>650240</wp:posOffset>
                </wp:positionV>
                <wp:extent cx="6400800" cy="274320"/>
                <wp:effectExtent l="0" t="0" r="0" b="5080"/>
                <wp:wrapTight wrapText="bothSides">
                  <wp:wrapPolygon edited="0">
                    <wp:start x="86" y="0"/>
                    <wp:lineTo x="86" y="20000"/>
                    <wp:lineTo x="21429" y="20000"/>
                    <wp:lineTo x="21429" y="0"/>
                    <wp:lineTo x="86" y="0"/>
                  </wp:wrapPolygon>
                </wp:wrapTight>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06F4B" w14:textId="77777777" w:rsidR="00103D61" w:rsidRPr="00540F33" w:rsidRDefault="00103D61" w:rsidP="00D10E6A">
                            <w:pPr>
                              <w:pStyle w:val="Organization"/>
                            </w:pPr>
                            <w:r>
                              <w:t>Team Members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margin-left:54pt;margin-top:51.2pt;width:7in;height:21.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" o:allowincell="f" filled="f" stroked="f">
                <v:textbox inset=",0,,0">
                  <w:txbxContent>
                    <w:p w14:paraId="00F06F4B" w14:textId="77777777" w:rsidR="00103D61" w:rsidRPr="00540F33" w:rsidRDefault="00103D61" w:rsidP="00D10E6A">
                      <w:pPr>
                        <w:pStyle w:val="Organization"/>
                      </w:pPr>
                      <w:r>
                        <w:t>Team Members</w:t>
                      </w:r>
                    </w:p>
                  </w:txbxContent>
                </v:textbox>
                <w10:wrap type="tight" anchorx="page" anchory="page"/>
              </v:shape>
            </w:pict>
          </mc:Fallback>
        </mc:AlternateContent>
      </w:r>
      <w:r w:rsidR="00EC0F99">
        <w:br w:type="page"/>
      </w:r>
      <w:r w:rsidR="001034F7">
        <w:rPr>
          <w:noProof/>
        </w:rPr>
        <w:lastRenderedPageBreak/>
        <mc:AlternateContent>
          <mc:Choice Requires="wps">
            <w:drawing>
              <wp:anchor distT="0" distB="0" distL="114300" distR="114300" simplePos="0" relativeHeight="251663360" behindDoc="0" locked="0" layoutInCell="1" allowOverlap="1" wp14:anchorId="37EDD479" wp14:editId="2A1AB49C">
                <wp:simplePos x="0" y="0"/>
                <wp:positionH relativeFrom="page">
                  <wp:posOffset>777240</wp:posOffset>
                </wp:positionH>
                <wp:positionV relativeFrom="page">
                  <wp:posOffset>4937125</wp:posOffset>
                </wp:positionV>
                <wp:extent cx="6217920" cy="3825875"/>
                <wp:effectExtent l="0" t="0" r="5080" b="9525"/>
                <wp:wrapTight wrapText="bothSides">
                  <wp:wrapPolygon edited="0">
                    <wp:start x="0" y="0"/>
                    <wp:lineTo x="0" y="21510"/>
                    <wp:lineTo x="21529" y="21510"/>
                    <wp:lineTo x="21529" y="0"/>
                    <wp:lineTo x="0" y="0"/>
                  </wp:wrapPolygon>
                </wp:wrapTight>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82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310DCAAA" w14:textId="77777777" w:rsidR="00103D61" w:rsidRPr="001034F7" w:rsidRDefault="00103D61" w:rsidP="00D10E6A">
                            <w:pPr>
                              <w:pStyle w:val="BodyText"/>
                              <w:rPr>
                                <w:sz w:val="24"/>
                              </w:rPr>
                            </w:pPr>
                            <w:r w:rsidRPr="001034F7">
                              <w:rPr>
                                <w:sz w:val="24"/>
                              </w:rPr>
                              <w:t xml:space="preserve">We are fans of the multiplayer online battle arena game League of Legends, and appreciate the game for its strategic depth, variety of play styles, and focus on teamwork. At high levels of competition, players and coaches analyze statistics on the best tactics and team compositions in an attempt to achieve optimal win rates. Many casual players, including </w:t>
                            </w:r>
                            <w:proofErr w:type="gramStart"/>
                            <w:r w:rsidRPr="001034F7">
                              <w:rPr>
                                <w:sz w:val="24"/>
                              </w:rPr>
                              <w:t>ourselves</w:t>
                            </w:r>
                            <w:proofErr w:type="gramEnd"/>
                            <w:r w:rsidRPr="001034F7">
                              <w:rPr>
                                <w:sz w:val="24"/>
                              </w:rPr>
                              <w:t xml:space="preserve">, are interested in improving our level of success as well. </w:t>
                            </w:r>
                          </w:p>
                          <w:p w14:paraId="7924A855" w14:textId="77777777" w:rsidR="00103D61" w:rsidRPr="001034F7" w:rsidRDefault="00103D61" w:rsidP="00D10E6A">
                            <w:pPr>
                              <w:pStyle w:val="BodyText"/>
                              <w:rPr>
                                <w:sz w:val="24"/>
                              </w:rPr>
                            </w:pPr>
                            <w:r w:rsidRPr="001034F7">
                              <w:rPr>
                                <w:sz w:val="24"/>
                              </w:rPr>
                              <w:t xml:space="preserve">Thus, we would like to discover, through the visualizations that we will produce, the distributions of win percentages for certain combinations of champions on the same team as well as on opposing teams. We will provide visualizations for the pick rates and ban rates for champions over time, which would tell us which champions are the most popular in the current </w:t>
                            </w:r>
                            <w:proofErr w:type="spellStart"/>
                            <w:r w:rsidRPr="001034F7">
                              <w:rPr>
                                <w:sz w:val="24"/>
                              </w:rPr>
                              <w:t>metagame</w:t>
                            </w:r>
                            <w:proofErr w:type="spellEnd"/>
                            <w:r w:rsidRPr="001034F7">
                              <w:rPr>
                                <w:sz w:val="24"/>
                              </w:rPr>
                              <w:t xml:space="preserve"> as well as their historical popularity rates. </w:t>
                            </w:r>
                          </w:p>
                          <w:p w14:paraId="0E5AB726" w14:textId="77777777" w:rsidR="00103D61" w:rsidRPr="001034F7" w:rsidRDefault="00103D61" w:rsidP="00D10E6A">
                            <w:pPr>
                              <w:pStyle w:val="BodyText"/>
                              <w:rPr>
                                <w:sz w:val="24"/>
                              </w:rPr>
                            </w:pPr>
                            <w:r w:rsidRPr="001034F7">
                              <w:rPr>
                                <w:sz w:val="24"/>
                              </w:rPr>
                              <w:t>This would benefit League of Legends players, as they can strategically learn certain champions based on those who show the highest win rate. It would also be beneficial in drafting team compositions, since champion combinations with higher synergies can be shown through these visualizations. Many of the existing related visualizations proved to be very poorly designed and difficult to gather visual information from. We hope to consolidate useful information in a format that is clean, aesthetically pleasing, and most of all, easy to access and read.</w:t>
                            </w:r>
                          </w:p>
                          <w:p w14:paraId="4930E06E" w14:textId="77777777" w:rsidR="00103D61" w:rsidRPr="001034F7" w:rsidRDefault="00103D61" w:rsidP="00D10E6A">
                            <w:pPr>
                              <w:pStyle w:val="BodyText"/>
                              <w:rPr>
                                <w:sz w:val="24"/>
                              </w:rPr>
                            </w:pPr>
                          </w:p>
                          <w:p w14:paraId="731EBB91" w14:textId="77777777" w:rsidR="00103D61" w:rsidRPr="001034F7" w:rsidRDefault="00103D61" w:rsidP="00CA5AE3">
                            <w:pPr>
                              <w:pStyle w:val="BodyText"/>
                              <w:rPr>
                                <w:sz w:val="24"/>
                              </w:rP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1" type="#_x0000_t202" style="position:absolute;margin-left:61.2pt;margin-top:388.75pt;width:489.6pt;height:301.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" mv:complextextbox="1" filled="f" stroked="f">
                <v:textbox inset="3.6pt,0,3.6pt,0">
                  <w:txbxContent>
                    <w:p w14:paraId="310DCAAA" w14:textId="77777777" w:rsidR="00103D61" w:rsidRPr="001034F7" w:rsidRDefault="00103D61" w:rsidP="00D10E6A">
                      <w:pPr>
                        <w:pStyle w:val="BodyText"/>
                        <w:rPr>
                          <w:sz w:val="24"/>
                        </w:rPr>
                      </w:pPr>
                      <w:r w:rsidRPr="001034F7">
                        <w:rPr>
                          <w:sz w:val="24"/>
                        </w:rPr>
                        <w:t xml:space="preserve">We are fans of the multiplayer online battle arena game League of Legends, and appreciate the game for its strategic depth, variety of play styles, and focus on teamwork. At high levels of competition, players and coaches analyze statistics on the best tactics and team compositions in an attempt to achieve optimal win rates. Many casual players, including </w:t>
                      </w:r>
                      <w:proofErr w:type="gramStart"/>
                      <w:r w:rsidRPr="001034F7">
                        <w:rPr>
                          <w:sz w:val="24"/>
                        </w:rPr>
                        <w:t>ourselves</w:t>
                      </w:r>
                      <w:proofErr w:type="gramEnd"/>
                      <w:r w:rsidRPr="001034F7">
                        <w:rPr>
                          <w:sz w:val="24"/>
                        </w:rPr>
                        <w:t xml:space="preserve">, are interested in improving our level of success as well. </w:t>
                      </w:r>
                    </w:p>
                    <w:p w14:paraId="7924A855" w14:textId="77777777" w:rsidR="00103D61" w:rsidRPr="001034F7" w:rsidRDefault="00103D61" w:rsidP="00D10E6A">
                      <w:pPr>
                        <w:pStyle w:val="BodyText"/>
                        <w:rPr>
                          <w:sz w:val="24"/>
                        </w:rPr>
                      </w:pPr>
                      <w:r w:rsidRPr="001034F7">
                        <w:rPr>
                          <w:sz w:val="24"/>
                        </w:rPr>
                        <w:t xml:space="preserve">Thus, we would like to discover, through the visualizations that we will produce, the distributions of win percentages for certain combinations of champions on the same team as well as on opposing teams. We will provide visualizations for the pick rates and ban rates for champions over time, which would tell us which champions are the most popular in the current </w:t>
                      </w:r>
                      <w:proofErr w:type="spellStart"/>
                      <w:r w:rsidRPr="001034F7">
                        <w:rPr>
                          <w:sz w:val="24"/>
                        </w:rPr>
                        <w:t>metagame</w:t>
                      </w:r>
                      <w:proofErr w:type="spellEnd"/>
                      <w:r w:rsidRPr="001034F7">
                        <w:rPr>
                          <w:sz w:val="24"/>
                        </w:rPr>
                        <w:t xml:space="preserve"> as well as their historical popularity rates. </w:t>
                      </w:r>
                    </w:p>
                    <w:p w14:paraId="0E5AB726" w14:textId="77777777" w:rsidR="00103D61" w:rsidRPr="001034F7" w:rsidRDefault="00103D61" w:rsidP="00D10E6A">
                      <w:pPr>
                        <w:pStyle w:val="BodyText"/>
                        <w:rPr>
                          <w:sz w:val="24"/>
                        </w:rPr>
                      </w:pPr>
                      <w:r w:rsidRPr="001034F7">
                        <w:rPr>
                          <w:sz w:val="24"/>
                        </w:rPr>
                        <w:t>This would benefit League of Legends players, as they can strategically learn certain champions based on those who show the highest win rate. It would also be beneficial in drafting team compositions, since champion combinations with higher synergies can be shown through these visualizations. Many of the existing related visualizations proved to be very poorly designed and difficult to gather visual information from. We hope to consolidate useful information in a format that is clean, aesthetically pleasing, and most of all, easy to access and read.</w:t>
                      </w:r>
                    </w:p>
                    <w:p w14:paraId="4930E06E" w14:textId="77777777" w:rsidR="00103D61" w:rsidRPr="001034F7" w:rsidRDefault="00103D61" w:rsidP="00D10E6A">
                      <w:pPr>
                        <w:pStyle w:val="BodyText"/>
                        <w:rPr>
                          <w:sz w:val="24"/>
                        </w:rPr>
                      </w:pPr>
                    </w:p>
                    <w:p w14:paraId="731EBB91" w14:textId="77777777" w:rsidR="00103D61" w:rsidRPr="001034F7" w:rsidRDefault="00103D61" w:rsidP="00CA5AE3">
                      <w:pPr>
                        <w:pStyle w:val="BodyText"/>
                        <w:rPr>
                          <w:sz w:val="24"/>
                        </w:rPr>
                      </w:pPr>
                    </w:p>
                  </w:txbxContent>
                </v:textbox>
                <w10:wrap type="tight" anchorx="page" anchory="page"/>
              </v:shape>
            </w:pict>
          </mc:Fallback>
        </mc:AlternateContent>
      </w:r>
      <w:r w:rsidR="001034F7">
        <w:rPr>
          <w:noProof/>
        </w:rPr>
        <mc:AlternateContent>
          <mc:Choice Requires="wps">
            <w:drawing>
              <wp:anchor distT="0" distB="0" distL="114300" distR="114300" simplePos="0" relativeHeight="251685889" behindDoc="0" locked="0" layoutInCell="0" allowOverlap="1" wp14:anchorId="6CC637B6" wp14:editId="01D55393">
                <wp:simplePos x="0" y="0"/>
                <wp:positionH relativeFrom="page">
                  <wp:posOffset>777240</wp:posOffset>
                </wp:positionH>
                <wp:positionV relativeFrom="page">
                  <wp:posOffset>2245360</wp:posOffset>
                </wp:positionV>
                <wp:extent cx="6217920" cy="365760"/>
                <wp:effectExtent l="0" t="0" r="5080" b="15240"/>
                <wp:wrapTight wrapText="bothSides">
                  <wp:wrapPolygon edited="0">
                    <wp:start x="0" y="0"/>
                    <wp:lineTo x="0" y="21000"/>
                    <wp:lineTo x="21529" y="21000"/>
                    <wp:lineTo x="21529" y="0"/>
                    <wp:lineTo x="0" y="0"/>
                  </wp:wrapPolygon>
                </wp:wrapTight>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0386745" w14:textId="77777777" w:rsidR="00103D61" w:rsidRPr="003719C9" w:rsidRDefault="00103D61" w:rsidP="00D10E6A">
                            <w:pPr>
                              <w:pStyle w:val="Heading1"/>
                            </w:pPr>
                            <w:r>
                              <w:t xml:space="preserve">League of </w:t>
                            </w:r>
                            <w:r w:rsidRPr="001034F7">
                              <w:rPr>
                                <w:sz w:val="36"/>
                              </w:rPr>
                              <w:t>Legends</w:t>
                            </w:r>
                            <w:r>
                              <w:t xml:space="preserve"> </w:t>
                            </w:r>
                            <w:proofErr w:type="spellStart"/>
                            <w:r>
                              <w:t>VizWiz</w:t>
                            </w:r>
                            <w:proofErr w:type="spellEnd"/>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2" type="#_x0000_t202" style="position:absolute;margin-left:61.2pt;margin-top:176.8pt;width:489.6pt;height:28.8pt;z-index:2516858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" o:allowincell="f" filled="f" stroked="f">
                <v:textbox inset="3.6pt,0,3.6pt,0">
                  <w:txbxContent>
                    <w:p w14:paraId="40386745" w14:textId="77777777" w:rsidR="00103D61" w:rsidRPr="003719C9" w:rsidRDefault="00103D61" w:rsidP="00D10E6A">
                      <w:pPr>
                        <w:pStyle w:val="Heading1"/>
                      </w:pPr>
                      <w:r>
                        <w:t xml:space="preserve">League of </w:t>
                      </w:r>
                      <w:r w:rsidRPr="001034F7">
                        <w:rPr>
                          <w:sz w:val="36"/>
                        </w:rPr>
                        <w:t>Legends</w:t>
                      </w:r>
                      <w:r>
                        <w:t xml:space="preserve"> </w:t>
                      </w:r>
                      <w:proofErr w:type="spellStart"/>
                      <w:r>
                        <w:t>VizWiz</w:t>
                      </w:r>
                      <w:proofErr w:type="spellEnd"/>
                    </w:p>
                  </w:txbxContent>
                </v:textbox>
                <w10:wrap type="tight" anchorx="page" anchory="page"/>
              </v:shape>
            </w:pict>
          </mc:Fallback>
        </mc:AlternateContent>
      </w:r>
      <w:r w:rsidR="0003114C">
        <w:rPr>
          <w:noProof/>
        </w:rPr>
        <mc:AlternateContent>
          <mc:Choice Requires="wpg">
            <w:drawing>
              <wp:anchor distT="0" distB="0" distL="114300" distR="114300" simplePos="0" relativeHeight="251684865" behindDoc="0" locked="0" layoutInCell="1" allowOverlap="1" wp14:anchorId="3F386E5E" wp14:editId="450CF427">
                <wp:simplePos x="0" y="0"/>
                <wp:positionH relativeFrom="page">
                  <wp:posOffset>777240</wp:posOffset>
                </wp:positionH>
                <wp:positionV relativeFrom="page">
                  <wp:posOffset>2611120</wp:posOffset>
                </wp:positionV>
                <wp:extent cx="6217920" cy="1492250"/>
                <wp:effectExtent l="0" t="0" r="5080" b="6350"/>
                <wp:wrapThrough wrapText="bothSides">
                  <wp:wrapPolygon edited="0">
                    <wp:start x="0" y="0"/>
                    <wp:lineTo x="0" y="21324"/>
                    <wp:lineTo x="21529" y="21324"/>
                    <wp:lineTo x="21529"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6217920" cy="1492250"/>
                          <a:chOff x="0" y="0"/>
                          <a:chExt cx="6217920" cy="1492250"/>
                        </a:xfrm>
                        <a:extLst>
                          <a:ext uri="{0CCBE362-F206-4b92-989A-16890622DB6E}">
                            <ma14:wrappingTextBoxFlag xmlns:ma14="http://schemas.microsoft.com/office/mac/drawingml/2011/main" val="1"/>
                          </a:ext>
                        </a:extLst>
                      </wpg:grpSpPr>
                      <wps:wsp>
                        <wps:cNvPr id="30" name="Text Box 10"/>
                        <wps:cNvSpPr txBox="1">
                          <a:spLocks noChangeArrowheads="1"/>
                        </wps:cNvSpPr>
                        <wps:spPr bwMode="auto">
                          <a:xfrm>
                            <a:off x="0" y="0"/>
                            <a:ext cx="6217920" cy="149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45720" tIns="0" rIns="45720" bIns="0" anchor="t" anchorCtr="0" upright="1">
                          <a:noAutofit/>
                        </wps:bodyPr>
                      </wps:wsp>
                      <wps:wsp>
                        <wps:cNvPr id="2" name="Text Box 2"/>
                        <wps:cNvSpPr txBox="1"/>
                        <wps:spPr>
                          <a:xfrm>
                            <a:off x="45720" y="0"/>
                            <a:ext cx="6126480" cy="202565"/>
                          </a:xfrm>
                          <a:prstGeom prst="rect">
                            <a:avLst/>
                          </a:prstGeom>
                          <a:noFill/>
                          <a:ln>
                            <a:noFill/>
                          </a:ln>
                          <a:effectLst/>
                          <a:extLst>
                            <a:ext uri="{C572A759-6A51-4108-AA02-DFA0A04FC94B}">
                              <ma14:wrappingTextBoxFlag xmlns:ma14="http://schemas.microsoft.com/office/mac/drawingml/2011/main"/>
                            </a:ext>
                          </a:extLst>
                        </wps:spPr>
                        <wps:txbx id="8">
                          <w:txbxContent>
                            <w:p w14:paraId="4CBC88B4" w14:textId="77777777" w:rsidR="00103D61" w:rsidRPr="001034F7" w:rsidRDefault="00103D61" w:rsidP="00D10E6A">
                              <w:pPr>
                                <w:pStyle w:val="BodyText"/>
                                <w:rPr>
                                  <w:sz w:val="24"/>
                                </w:rPr>
                              </w:pPr>
                              <w:r w:rsidRPr="001034F7">
                                <w:rPr>
                                  <w:sz w:val="24"/>
                                </w:rPr>
                                <w:t xml:space="preserve">League of Legends </w:t>
                              </w:r>
                              <w:proofErr w:type="spellStart"/>
                              <w:r w:rsidRPr="001034F7">
                                <w:rPr>
                                  <w:sz w:val="24"/>
                                </w:rPr>
                                <w:t>VizWiz</w:t>
                              </w:r>
                              <w:proofErr w:type="spellEnd"/>
                              <w:r w:rsidRPr="001034F7">
                                <w:rPr>
                                  <w:sz w:val="24"/>
                                </w:rPr>
                                <w:t xml:space="preserve"> is a sleek, user-friendly site that allows users to explore the characters of the immensely popular Riot game, League of Legends.</w:t>
                              </w:r>
                            </w:p>
                            <w:p w14:paraId="77D53F33" w14:textId="77777777" w:rsidR="00103D61" w:rsidRPr="001034F7" w:rsidRDefault="00103D61" w:rsidP="00D10E6A">
                              <w:pPr>
                                <w:pStyle w:val="BodyText"/>
                                <w:rPr>
                                  <w:sz w:val="24"/>
                                </w:rPr>
                              </w:pPr>
                              <w:r w:rsidRPr="001034F7">
                                <w:rPr>
                                  <w:sz w:val="24"/>
                                </w:rPr>
                                <w:t xml:space="preserve">Navigate the site with the search-able, sort-able bar across the top of the screen, and peruse interesting statistics on your favorite champions over time. Not sure who to choose for your next lineup? Or just curious to see the history of formerly over-powered champions… or the current standings of who you think are “good” and “bad”? </w:t>
                              </w:r>
                              <w:proofErr w:type="spellStart"/>
                              <w:r w:rsidRPr="001034F7">
                                <w:rPr>
                                  <w:sz w:val="24"/>
                                </w:rPr>
                                <w:t>LoL</w:t>
                              </w:r>
                              <w:proofErr w:type="spellEnd"/>
                              <w:r w:rsidRPr="001034F7">
                                <w:rPr>
                                  <w:sz w:val="24"/>
                                </w:rPr>
                                <w:t xml:space="preserve"> </w:t>
                              </w:r>
                              <w:proofErr w:type="spellStart"/>
                              <w:r w:rsidRPr="001034F7">
                                <w:rPr>
                                  <w:sz w:val="24"/>
                                </w:rPr>
                                <w:t>VizWiz</w:t>
                              </w:r>
                              <w:proofErr w:type="spellEnd"/>
                              <w:r w:rsidRPr="001034F7">
                                <w:rPr>
                                  <w:sz w:val="24"/>
                                </w:rPr>
                                <w:t xml:space="preserve"> is the place to 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Text Box 3"/>
                        <wps:cNvSpPr txBox="1"/>
                        <wps:spPr>
                          <a:xfrm>
                            <a:off x="45720" y="201295"/>
                            <a:ext cx="6126480" cy="354965"/>
                          </a:xfrm>
                          <a:prstGeom prst="rect">
                            <a:avLst/>
                          </a:prstGeom>
                          <a:noFill/>
                          <a:ln>
                            <a:noFill/>
                          </a:ln>
                          <a:effectLst/>
                          <a:extLst>
                            <a:ext uri="{C572A759-6A51-4108-AA02-DFA0A04FC94B}">
                              <ma14:wrappingTextBoxFlag xmlns:ma14="http://schemas.microsoft.com/office/mac/drawingml/2011/main"/>
                            </a:ext>
                          </a:extLst>
                        </wps:spPr>
                        <wps:linkedTxbx id="8"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5720" y="554990"/>
                            <a:ext cx="6126480" cy="937260"/>
                          </a:xfrm>
                          <a:prstGeom prst="rect">
                            <a:avLst/>
                          </a:prstGeom>
                          <a:noFill/>
                          <a:ln>
                            <a:noFill/>
                          </a:ln>
                          <a:effectLst/>
                          <a:extLst>
                            <a:ext uri="{C572A759-6A51-4108-AA02-DFA0A04FC94B}">
                              <ma14:wrappingTextBoxFlag xmlns:ma14="http://schemas.microsoft.com/office/mac/drawingml/2011/main"/>
                            </a:ext>
                          </a:extLst>
                        </wps:spPr>
                        <wps:linkedTxbx id="8"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0" o:spid="_x0000_s1033" style="position:absolute;margin-left:61.2pt;margin-top:205.6pt;width:489.6pt;height:117.5pt;z-index:251684865;mso-position-horizontal-relative:page;mso-position-vertical-relative:page" coordsize="6217920,149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" mv:complextextbox="1">
                <v:shape id="_x0000_s1034" type="#_x0000_t202" style="position:absolute;width:6217920;height:1490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YthnwAAA&#10;ANsAAAAPAAAAZHJzL2Rvd25yZXYueG1sRE9La8JAEL4L/Q/LFLzpJlqCja5SCgVBevBx6HHIjkna&#10;7GzY3Zr033cOgseP773Zja5TNwqx9Wwgn2egiCtvW64NXM4fsxWomJAtdp7JwB9F2G2fJhssrR/4&#10;SLdTqpWEcCzRQJNSX2odq4YcxrnviYW7+uAwCQy1tgEHCXedXmRZoR22LA0N9vTeUPVz+nVSYvev&#10;BR4O+ZAXx5dFF7z+/P4yZvo8vq1BJRrTQ3x3762BpayXL/ID9PY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5YthnwAAAANsAAAAPAAAAAAAAAAAAAAAAAJcCAABkcnMvZG93bnJl&#10;di54bWxQSwUGAAAAAAQABAD1AAAAhAMAAAAA&#10;" mv:complextextbox="1" filled="f" stroked="f">
                  <v:textbox inset="3.6pt,0,3.6pt,0"/>
                </v:shape>
                <v:shape id="_x0000_s1035" type="#_x0000_t202" style="position:absolute;left:45720;width:6126480;height:202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jpdbwgAA&#10;ANoAAAAPAAAAZHJzL2Rvd25yZXYueG1sRI9Bi8IwFITvwv6H8Bb2pqkeRLtGEVlBEBZrPXh82zzb&#10;YPPSbaLWf28EweMwM98ws0Vna3Gl1hvHCoaDBARx4bThUsEhX/cnIHxA1lg7JgV38rCYf/RmmGp3&#10;44yu+1CKCGGfooIqhCaV0hcVWfQD1xBH7+RaiyHKtpS6xVuE21qOkmQsLRqOCxU2tKqoOO8vVsHy&#10;yNmP+f/922WnzOT5NOHt+KzU12e3/AYRqAvv8Ku90QpG8LwSb4C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iOl1vCAAAA2gAAAA8AAAAAAAAAAAAAAAAAlwIAAGRycy9kb3du&#10;cmV2LnhtbFBLBQYAAAAABAAEAPUAAACGAwAAAAA=&#10;" filled="f" stroked="f">
                  <v:textbox style="mso-next-textbox:#_x0000_s1036" inset="0,0,0,0">
                    <w:txbxContent>
                      <w:p w14:paraId="4CBC88B4" w14:textId="77777777" w:rsidR="00103D61" w:rsidRPr="001034F7" w:rsidRDefault="00103D61" w:rsidP="00D10E6A">
                        <w:pPr>
                          <w:pStyle w:val="BodyText"/>
                          <w:rPr>
                            <w:sz w:val="24"/>
                          </w:rPr>
                        </w:pPr>
                        <w:r w:rsidRPr="001034F7">
                          <w:rPr>
                            <w:sz w:val="24"/>
                          </w:rPr>
                          <w:t xml:space="preserve">League of Legends </w:t>
                        </w:r>
                        <w:proofErr w:type="spellStart"/>
                        <w:r w:rsidRPr="001034F7">
                          <w:rPr>
                            <w:sz w:val="24"/>
                          </w:rPr>
                          <w:t>VizWiz</w:t>
                        </w:r>
                        <w:proofErr w:type="spellEnd"/>
                        <w:r w:rsidRPr="001034F7">
                          <w:rPr>
                            <w:sz w:val="24"/>
                          </w:rPr>
                          <w:t xml:space="preserve"> is a sleek, user-friendly site that allows users to explore the characters of the immensely popular Riot game, League of Legends.</w:t>
                        </w:r>
                      </w:p>
                      <w:p w14:paraId="77D53F33" w14:textId="77777777" w:rsidR="00103D61" w:rsidRPr="001034F7" w:rsidRDefault="00103D61" w:rsidP="00D10E6A">
                        <w:pPr>
                          <w:pStyle w:val="BodyText"/>
                          <w:rPr>
                            <w:sz w:val="24"/>
                          </w:rPr>
                        </w:pPr>
                        <w:r w:rsidRPr="001034F7">
                          <w:rPr>
                            <w:sz w:val="24"/>
                          </w:rPr>
                          <w:t xml:space="preserve">Navigate the site with the search-able, sort-able bar across the top of the screen, and peruse interesting statistics on your favorite champions over time. Not sure who to choose for your next lineup? Or just curious to see the history of formerly over-powered champions… or the current standings of who you think are “good” and “bad”? </w:t>
                        </w:r>
                        <w:proofErr w:type="spellStart"/>
                        <w:r w:rsidRPr="001034F7">
                          <w:rPr>
                            <w:sz w:val="24"/>
                          </w:rPr>
                          <w:t>LoL</w:t>
                        </w:r>
                        <w:proofErr w:type="spellEnd"/>
                        <w:r w:rsidRPr="001034F7">
                          <w:rPr>
                            <w:sz w:val="24"/>
                          </w:rPr>
                          <w:t xml:space="preserve"> </w:t>
                        </w:r>
                        <w:proofErr w:type="spellStart"/>
                        <w:r w:rsidRPr="001034F7">
                          <w:rPr>
                            <w:sz w:val="24"/>
                          </w:rPr>
                          <w:t>VizWiz</w:t>
                        </w:r>
                        <w:proofErr w:type="spellEnd"/>
                        <w:r w:rsidRPr="001034F7">
                          <w:rPr>
                            <w:sz w:val="24"/>
                          </w:rPr>
                          <w:t xml:space="preserve"> is the place to go!</w:t>
                        </w:r>
                      </w:p>
                    </w:txbxContent>
                  </v:textbox>
                </v:shape>
                <v:shape id="_x0000_s1036" type="#_x0000_t202" style="position:absolute;left:45720;top:201295;width:6126480;height:354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wjLAwwAA&#10;ANoAAAAPAAAAZHJzL2Rvd25yZXYueG1sRI9Ba8JAFITvBf/D8gRvdWMF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wjLAwwAAANoAAAAPAAAAAAAAAAAAAAAAAJcCAABkcnMvZG93&#10;bnJldi54bWxQSwUGAAAAAAQABAD1AAAAhwMAAAAA&#10;" filled="f" stroked="f">
                  <v:textbox style="mso-next-textbox:#Text Box 9" inset="0,0,0,0">
                    <w:txbxContent/>
                  </v:textbox>
                </v:shape>
                <v:shape id="Text Box 9" o:spid="_x0000_s1037" type="#_x0000_t202" style="position:absolute;left:45720;top:554990;width:6126480;height:937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KgUqwgAA&#10;ANoAAAAPAAAAZHJzL2Rvd25yZXYueG1sRI9Bi8IwFITvwv6H8Ba8aaoH0a5RRFYQBLHWg8e3zbMN&#10;Ni/dJmr990ZY2OMwM98w82Vna3Gn1hvHCkbDBARx4bThUsEp3wymIHxA1lg7JgVP8rBcfPTmmGr3&#10;4Izux1CKCGGfooIqhCaV0hcVWfRD1xBH7+JaiyHKtpS6xUeE21qOk2QiLRqOCxU2tK6ouB5vVsHq&#10;zNm3+d3/HLJLZvJ8lvBuclWq/9mtvkAE6sJ/+K+91Qpm8L4Sb4B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qBSrCAAAA2gAAAA8AAAAAAAAAAAAAAAAAlwIAAGRycy9kb3du&#10;cmV2LnhtbFBLBQYAAAAABAAEAPUAAACGAwAAAAA=&#10;" filled="f" stroked="f">
                  <v:textbox inset="0,0,0,0">
                    <w:txbxContent/>
                  </v:textbox>
                </v:shape>
                <w10:wrap type="through" anchorx="page" anchory="page"/>
              </v:group>
            </w:pict>
          </mc:Fallback>
        </mc:AlternateContent>
      </w:r>
      <w:r w:rsidR="00880BDB">
        <w:rPr>
          <w:noProof/>
        </w:rPr>
        <mc:AlternateContent>
          <mc:Choice Requires="wps">
            <w:drawing>
              <wp:anchor distT="0" distB="0" distL="114300" distR="114300" simplePos="0" relativeHeight="251668480" behindDoc="0" locked="0" layoutInCell="0" allowOverlap="1" wp14:anchorId="3653504C" wp14:editId="788578C8">
                <wp:simplePos x="0" y="0"/>
                <wp:positionH relativeFrom="page">
                  <wp:posOffset>777240</wp:posOffset>
                </wp:positionH>
                <wp:positionV relativeFrom="page">
                  <wp:posOffset>4497070</wp:posOffset>
                </wp:positionV>
                <wp:extent cx="6217920" cy="365760"/>
                <wp:effectExtent l="0" t="0" r="5080" b="15240"/>
                <wp:wrapTight wrapText="bothSides">
                  <wp:wrapPolygon edited="0">
                    <wp:start x="0" y="0"/>
                    <wp:lineTo x="0" y="21000"/>
                    <wp:lineTo x="21529" y="21000"/>
                    <wp:lineTo x="21529" y="0"/>
                    <wp:lineTo x="0" y="0"/>
                  </wp:wrapPolygon>
                </wp:wrapTight>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16FA4451" w14:textId="77777777" w:rsidR="00103D61" w:rsidRPr="001034F7" w:rsidRDefault="00103D61" w:rsidP="00CA5AE3">
                            <w:pPr>
                              <w:pStyle w:val="Heading1"/>
                              <w:rPr>
                                <w:sz w:val="36"/>
                              </w:rPr>
                            </w:pPr>
                            <w:r w:rsidRPr="001034F7">
                              <w:rPr>
                                <w:sz w:val="36"/>
                              </w:rPr>
                              <w:t>Overview and Motivation</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61.2pt;margin-top:354.1pt;width:489.6pt;height:28.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" o:allowincell="f" filled="f" stroked="f">
                <v:textbox inset="3.6pt,0,3.6pt,0">
                  <w:txbxContent>
                    <w:p w14:paraId="16FA4451" w14:textId="77777777" w:rsidR="00103D61" w:rsidRPr="001034F7" w:rsidRDefault="00103D61" w:rsidP="00CA5AE3">
                      <w:pPr>
                        <w:pStyle w:val="Heading1"/>
                        <w:rPr>
                          <w:sz w:val="36"/>
                        </w:rPr>
                      </w:pPr>
                      <w:r w:rsidRPr="001034F7">
                        <w:rPr>
                          <w:sz w:val="36"/>
                        </w:rPr>
                        <w:t>Overview and Motivation</w:t>
                      </w:r>
                    </w:p>
                  </w:txbxContent>
                </v:textbox>
                <w10:wrap type="tight" anchorx="page" anchory="page"/>
              </v:shape>
            </w:pict>
          </mc:Fallback>
        </mc:AlternateContent>
      </w:r>
      <w:r>
        <w:br w:type="page"/>
      </w:r>
    </w:p>
    <w:p w14:paraId="2CB4ECB1" w14:textId="2F3AB04F" w:rsidR="009A1FE0" w:rsidRPr="009A1FE0" w:rsidRDefault="00D00583" w:rsidP="009A1FE0">
      <w:pPr>
        <w:rPr>
          <w:rFonts w:ascii="Times" w:eastAsia="Times New Roman" w:hAnsi="Times" w:cs="Times New Roman"/>
          <w:sz w:val="20"/>
          <w:szCs w:val="20"/>
        </w:rPr>
      </w:pPr>
      <w:r>
        <w:rPr>
          <w:noProof/>
        </w:rPr>
        <mc:AlternateContent>
          <mc:Choice Requires="wps">
            <w:drawing>
              <wp:anchor distT="0" distB="0" distL="114300" distR="114300" simplePos="0" relativeHeight="251688961" behindDoc="0" locked="0" layoutInCell="0" allowOverlap="1" wp14:anchorId="38DCAFE6" wp14:editId="798A9778">
                <wp:simplePos x="0" y="0"/>
                <wp:positionH relativeFrom="page">
                  <wp:posOffset>777240</wp:posOffset>
                </wp:positionH>
                <wp:positionV relativeFrom="page">
                  <wp:posOffset>2214880</wp:posOffset>
                </wp:positionV>
                <wp:extent cx="6217920" cy="365760"/>
                <wp:effectExtent l="0" t="0" r="5080" b="15240"/>
                <wp:wrapTight wrapText="bothSides">
                  <wp:wrapPolygon edited="0">
                    <wp:start x="0" y="0"/>
                    <wp:lineTo x="0" y="21000"/>
                    <wp:lineTo x="21529" y="21000"/>
                    <wp:lineTo x="21529" y="0"/>
                    <wp:lineTo x="0" y="0"/>
                  </wp:wrapPolygon>
                </wp:wrapTight>
                <wp:docPr id="3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C354CBB" w14:textId="77777777" w:rsidR="00103D61" w:rsidRPr="001034F7" w:rsidRDefault="00103D61" w:rsidP="00200D0B">
                            <w:pPr>
                              <w:pStyle w:val="Heading1"/>
                              <w:rPr>
                                <w:sz w:val="36"/>
                              </w:rPr>
                            </w:pPr>
                            <w:r w:rsidRPr="001034F7">
                              <w:rPr>
                                <w:sz w:val="36"/>
                              </w:rPr>
                              <w:t>Related Work</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61.2pt;margin-top:174.4pt;width:489.6pt;height:28.8pt;z-index:2516889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" o:allowincell="f" filled="f" stroked="f">
                <v:textbox inset="3.6pt,0,3.6pt,0">
                  <w:txbxContent>
                    <w:p w14:paraId="3C354CBB" w14:textId="77777777" w:rsidR="00103D61" w:rsidRPr="001034F7" w:rsidRDefault="00103D61" w:rsidP="00200D0B">
                      <w:pPr>
                        <w:pStyle w:val="Heading1"/>
                        <w:rPr>
                          <w:sz w:val="36"/>
                        </w:rPr>
                      </w:pPr>
                      <w:r w:rsidRPr="001034F7">
                        <w:rPr>
                          <w:sz w:val="36"/>
                        </w:rPr>
                        <w:t>Related Work</w:t>
                      </w:r>
                    </w:p>
                  </w:txbxContent>
                </v:textbox>
                <w10:wrap type="tight" anchorx="page" anchory="page"/>
              </v:shape>
            </w:pict>
          </mc:Fallback>
        </mc:AlternateContent>
      </w:r>
      <w:r>
        <w:rPr>
          <w:noProof/>
        </w:rPr>
        <mc:AlternateContent>
          <mc:Choice Requires="wps">
            <w:drawing>
              <wp:anchor distT="0" distB="0" distL="114300" distR="114300" simplePos="0" relativeHeight="251687937" behindDoc="0" locked="0" layoutInCell="1" allowOverlap="1" wp14:anchorId="6269097F" wp14:editId="1FEF7502">
                <wp:simplePos x="0" y="0"/>
                <wp:positionH relativeFrom="page">
                  <wp:posOffset>706755</wp:posOffset>
                </wp:positionH>
                <wp:positionV relativeFrom="page">
                  <wp:posOffset>2655570</wp:posOffset>
                </wp:positionV>
                <wp:extent cx="6358255" cy="1700530"/>
                <wp:effectExtent l="0" t="0" r="0" b="1270"/>
                <wp:wrapTight wrapText="bothSides">
                  <wp:wrapPolygon edited="0">
                    <wp:start x="0" y="0"/>
                    <wp:lineTo x="0" y="21294"/>
                    <wp:lineTo x="21486" y="21294"/>
                    <wp:lineTo x="21486" y="0"/>
                    <wp:lineTo x="0" y="0"/>
                  </wp:wrapPolygon>
                </wp:wrapTight>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170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C7133D8" w14:textId="77777777" w:rsidR="00103D61" w:rsidRPr="001034F7" w:rsidRDefault="00103D61" w:rsidP="00200D0B">
                            <w:pPr>
                              <w:pStyle w:val="BodyText"/>
                              <w:rPr>
                                <w:sz w:val="24"/>
                              </w:rPr>
                            </w:pPr>
                            <w:r w:rsidRPr="001034F7">
                              <w:rPr>
                                <w:sz w:val="24"/>
                              </w:rPr>
                              <w:t xml:space="preserve">A variety of existing visualizations about League of Legends inspired and motivated us. </w:t>
                            </w:r>
                          </w:p>
                          <w:p w14:paraId="6563CB1C" w14:textId="1B045EA5" w:rsidR="00103D61" w:rsidRPr="001034F7" w:rsidRDefault="00103D61" w:rsidP="009A1FE0">
                            <w:pPr>
                              <w:pStyle w:val="BodyText"/>
                              <w:rPr>
                                <w:sz w:val="24"/>
                              </w:rPr>
                            </w:pPr>
                            <w:r w:rsidRPr="001034F7">
                              <w:rPr>
                                <w:sz w:val="24"/>
                              </w:rPr>
                              <w:t>1. Visualizing win rates for lane matchups between champions.  This visualization has a shockingly bad color scheme. The subtle shades between blue and green are very difficult to read, and do not effectively communicate the difference between winning on average and losing on average, since the 50% mark is an undifferentiated mix of blue and green. This motivated us to be very clear in our own visualizations and use position/length instead of color to represent important continuous variables. [</w:t>
                            </w:r>
                            <w:hyperlink r:id="rId8" w:history="1">
                              <w:r w:rsidRPr="001034F7">
                                <w:rPr>
                                  <w:rStyle w:val="Hyperlink"/>
                                  <w:sz w:val="24"/>
                                </w:rPr>
                                <w:t>Link</w:t>
                              </w:r>
                            </w:hyperlink>
                            <w:r w:rsidRPr="001034F7">
                              <w:rPr>
                                <w:sz w:val="24"/>
                              </w:rPr>
                              <w:t>]</w:t>
                            </w:r>
                          </w:p>
                          <w:p w14:paraId="4073E8AF" w14:textId="77777777" w:rsidR="00103D61" w:rsidRPr="001034F7" w:rsidRDefault="00103D61" w:rsidP="00200D0B">
                            <w:pPr>
                              <w:pStyle w:val="BodyText"/>
                              <w:rPr>
                                <w:sz w:val="24"/>
                              </w:rPr>
                            </w:pPr>
                          </w:p>
                          <w:p w14:paraId="39B2508D" w14:textId="77777777" w:rsidR="00103D61" w:rsidRPr="001034F7" w:rsidRDefault="00103D61" w:rsidP="00200D0B">
                            <w:pPr>
                              <w:pStyle w:val="BodyText"/>
                              <w:rPr>
                                <w:sz w:val="24"/>
                              </w:rPr>
                            </w:pPr>
                          </w:p>
                          <w:p w14:paraId="08C8F5F0" w14:textId="77777777" w:rsidR="00103D61" w:rsidRPr="001034F7" w:rsidRDefault="00103D61" w:rsidP="00200D0B">
                            <w:pPr>
                              <w:pStyle w:val="BodyText"/>
                              <w:rPr>
                                <w:sz w:val="24"/>
                              </w:rP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55.65pt;margin-top:209.1pt;width:500.65pt;height:133.9pt;z-index:2516879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" mv:complextextbox="1" filled="f" stroked="f">
                <v:textbox inset="3.6pt,0,3.6pt,0">
                  <w:txbxContent>
                    <w:p w14:paraId="5C7133D8" w14:textId="77777777" w:rsidR="00103D61" w:rsidRPr="001034F7" w:rsidRDefault="00103D61" w:rsidP="00200D0B">
                      <w:pPr>
                        <w:pStyle w:val="BodyText"/>
                        <w:rPr>
                          <w:sz w:val="24"/>
                        </w:rPr>
                      </w:pPr>
                      <w:r w:rsidRPr="001034F7">
                        <w:rPr>
                          <w:sz w:val="24"/>
                        </w:rPr>
                        <w:t xml:space="preserve">A variety of existing visualizations about League of Legends inspired and motivated us. </w:t>
                      </w:r>
                    </w:p>
                    <w:p w14:paraId="6563CB1C" w14:textId="1B045EA5" w:rsidR="00103D61" w:rsidRPr="001034F7" w:rsidRDefault="00103D61" w:rsidP="009A1FE0">
                      <w:pPr>
                        <w:pStyle w:val="BodyText"/>
                        <w:rPr>
                          <w:sz w:val="24"/>
                        </w:rPr>
                      </w:pPr>
                      <w:r w:rsidRPr="001034F7">
                        <w:rPr>
                          <w:sz w:val="24"/>
                        </w:rPr>
                        <w:t>1. Visualizing win rates for lane matchups between champions.  This visualization has a shockingly bad color scheme. The subtle shades between blue and green are very difficult to read, and do not effectively communicate the difference between winning on average and losing on average, since the 50% mark is an undifferentiated mix of blue and green. This motivated us to be very clear in our own visualizations and use position/length instead of color to represent important continuous variables. [</w:t>
                      </w:r>
                      <w:hyperlink r:id="rId9" w:history="1">
                        <w:r w:rsidRPr="001034F7">
                          <w:rPr>
                            <w:rStyle w:val="Hyperlink"/>
                            <w:sz w:val="24"/>
                          </w:rPr>
                          <w:t>Link</w:t>
                        </w:r>
                      </w:hyperlink>
                      <w:r w:rsidRPr="001034F7">
                        <w:rPr>
                          <w:sz w:val="24"/>
                        </w:rPr>
                        <w:t>]</w:t>
                      </w:r>
                    </w:p>
                    <w:p w14:paraId="4073E8AF" w14:textId="77777777" w:rsidR="00103D61" w:rsidRPr="001034F7" w:rsidRDefault="00103D61" w:rsidP="00200D0B">
                      <w:pPr>
                        <w:pStyle w:val="BodyText"/>
                        <w:rPr>
                          <w:sz w:val="24"/>
                        </w:rPr>
                      </w:pPr>
                    </w:p>
                    <w:p w14:paraId="39B2508D" w14:textId="77777777" w:rsidR="00103D61" w:rsidRPr="001034F7" w:rsidRDefault="00103D61" w:rsidP="00200D0B">
                      <w:pPr>
                        <w:pStyle w:val="BodyText"/>
                        <w:rPr>
                          <w:sz w:val="24"/>
                        </w:rPr>
                      </w:pPr>
                    </w:p>
                    <w:p w14:paraId="08C8F5F0" w14:textId="77777777" w:rsidR="00103D61" w:rsidRPr="001034F7" w:rsidRDefault="00103D61" w:rsidP="00200D0B">
                      <w:pPr>
                        <w:pStyle w:val="BodyText"/>
                        <w:rPr>
                          <w:sz w:val="24"/>
                        </w:rPr>
                      </w:pPr>
                    </w:p>
                  </w:txbxContent>
                </v:textbox>
                <w10:wrap type="tight" anchorx="page" anchory="page"/>
              </v:shape>
            </w:pict>
          </mc:Fallback>
        </mc:AlternateContent>
      </w:r>
      <w:r w:rsidR="001034F7">
        <w:rPr>
          <w:rFonts w:ascii="Arial" w:eastAsia="Times New Roman" w:hAnsi="Arial" w:cs="Arial"/>
          <w:noProof/>
          <w:color w:val="000000"/>
          <w:sz w:val="23"/>
          <w:szCs w:val="23"/>
        </w:rPr>
        <w:drawing>
          <wp:anchor distT="0" distB="0" distL="114300" distR="114300" simplePos="0" relativeHeight="251699201" behindDoc="0" locked="0" layoutInCell="1" allowOverlap="1" wp14:anchorId="0D6E5007" wp14:editId="6919DAE5">
            <wp:simplePos x="0" y="0"/>
            <wp:positionH relativeFrom="page">
              <wp:posOffset>1398905</wp:posOffset>
            </wp:positionH>
            <wp:positionV relativeFrom="page">
              <wp:posOffset>4356100</wp:posOffset>
            </wp:positionV>
            <wp:extent cx="4798695" cy="4998085"/>
            <wp:effectExtent l="0" t="0" r="1905" b="5715"/>
            <wp:wrapTight wrapText="bothSides">
              <wp:wrapPolygon edited="0">
                <wp:start x="0" y="0"/>
                <wp:lineTo x="0" y="21515"/>
                <wp:lineTo x="21494" y="21515"/>
                <wp:lineTo x="21494" y="0"/>
                <wp:lineTo x="0" y="0"/>
              </wp:wrapPolygon>
            </wp:wrapTight>
            <wp:docPr id="34" name="Picture 1" descr="https://lh4.googleusercontent.com/qJAwH-cdJudoQ9Cd8vDFH_6u56yTb2cplSeMefNiAbcOZTcYDUOZoGtNE7SokAeJCHtzuTZWEqP02Uq8r4wfJkx-HxwT-cCKRFY9CSTtx9ltGMAqMYt5AWQuqalNYGDu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JAwH-cdJudoQ9Cd8vDFH_6u56yTb2cplSeMefNiAbcOZTcYDUOZoGtNE7SokAeJCHtzuTZWEqP02Uq8r4wfJkx-HxwT-cCKRFY9CSTtx9ltGMAqMYt5AWQuqalNYGDuu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8695" cy="4998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D0B">
        <w:br w:type="page"/>
      </w:r>
    </w:p>
    <w:p w14:paraId="2D39E03A" w14:textId="0BC42EEC" w:rsidR="00CA5AE3" w:rsidRDefault="00D00583">
      <w:r>
        <w:rPr>
          <w:noProof/>
        </w:rPr>
        <mc:AlternateContent>
          <mc:Choice Requires="wps">
            <w:drawing>
              <wp:anchor distT="0" distB="0" distL="114300" distR="114300" simplePos="0" relativeHeight="251701249" behindDoc="0" locked="0" layoutInCell="1" allowOverlap="1" wp14:anchorId="77E3DDB8" wp14:editId="6CC189E9">
                <wp:simplePos x="0" y="0"/>
                <wp:positionH relativeFrom="page">
                  <wp:posOffset>777240</wp:posOffset>
                </wp:positionH>
                <wp:positionV relativeFrom="page">
                  <wp:posOffset>2084705</wp:posOffset>
                </wp:positionV>
                <wp:extent cx="6217920" cy="836295"/>
                <wp:effectExtent l="0" t="0" r="5080" b="1905"/>
                <wp:wrapTight wrapText="bothSides">
                  <wp:wrapPolygon edited="0">
                    <wp:start x="0" y="0"/>
                    <wp:lineTo x="0" y="20993"/>
                    <wp:lineTo x="21529" y="20993"/>
                    <wp:lineTo x="21529" y="0"/>
                    <wp:lineTo x="0" y="0"/>
                  </wp:wrapPolygon>
                </wp:wrapTight>
                <wp:docPr id="3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836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4CAA415F" w14:textId="0C5B3629" w:rsidR="00103D61" w:rsidRPr="001034F7" w:rsidRDefault="00103D61" w:rsidP="009A1FE0">
                            <w:pPr>
                              <w:pStyle w:val="BodyText"/>
                              <w:rPr>
                                <w:sz w:val="24"/>
                              </w:rPr>
                            </w:pPr>
                            <w:r w:rsidRPr="001034F7">
                              <w:rPr>
                                <w:sz w:val="24"/>
                              </w:rPr>
                              <w:t xml:space="preserve">2. This visualization shows the best teammates a particular champion can have. It’s readable, but the bars are confusing because their lengths aren’t proportional to anything in particular. Looking at this, we decided that distance from 50% would be a good baseline to extend bars proportionally from, such that bar length is </w:t>
                            </w:r>
                            <w:proofErr w:type="gramStart"/>
                            <w:r w:rsidRPr="001034F7">
                              <w:rPr>
                                <w:sz w:val="24"/>
                              </w:rPr>
                              <w:t>abs(</w:t>
                            </w:r>
                            <w:proofErr w:type="gramEnd"/>
                            <w:r w:rsidRPr="001034F7">
                              <w:rPr>
                                <w:sz w:val="24"/>
                              </w:rPr>
                              <w:t>win rate) - 50%.  [</w:t>
                            </w:r>
                            <w:hyperlink r:id="rId11" w:history="1">
                              <w:r w:rsidRPr="001034F7">
                                <w:rPr>
                                  <w:rStyle w:val="Hyperlink"/>
                                  <w:sz w:val="24"/>
                                </w:rPr>
                                <w:t>Link</w:t>
                              </w:r>
                            </w:hyperlink>
                            <w:r w:rsidRPr="001034F7">
                              <w:rPr>
                                <w:sz w:val="24"/>
                              </w:rPr>
                              <w:t>]</w:t>
                            </w:r>
                          </w:p>
                          <w:p w14:paraId="3A9AC3E9" w14:textId="77777777" w:rsidR="00103D61" w:rsidRPr="001034F7" w:rsidRDefault="00103D61" w:rsidP="009A1FE0">
                            <w:pPr>
                              <w:pStyle w:val="BodyText"/>
                              <w:rPr>
                                <w:sz w:val="24"/>
                              </w:rPr>
                            </w:pPr>
                          </w:p>
                          <w:p w14:paraId="5E5A98C9" w14:textId="77777777" w:rsidR="00103D61" w:rsidRPr="001034F7" w:rsidRDefault="00103D61" w:rsidP="009A1FE0">
                            <w:pPr>
                              <w:pStyle w:val="BodyText"/>
                              <w:rPr>
                                <w:sz w:val="24"/>
                              </w:rPr>
                            </w:pPr>
                          </w:p>
                          <w:p w14:paraId="54A43A60" w14:textId="77777777" w:rsidR="00103D61" w:rsidRPr="001034F7" w:rsidRDefault="00103D61" w:rsidP="009A1FE0">
                            <w:pPr>
                              <w:pStyle w:val="BodyText"/>
                              <w:rPr>
                                <w:sz w:val="24"/>
                              </w:rP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1" type="#_x0000_t202" style="position:absolute;margin-left:61.2pt;margin-top:164.15pt;width:489.6pt;height:65.85pt;z-index:2517012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" mv:complextextbox="1" filled="f" stroked="f">
                <v:textbox inset="3.6pt,0,3.6pt,0">
                  <w:txbxContent>
                    <w:p w14:paraId="4CAA415F" w14:textId="0C5B3629" w:rsidR="00103D61" w:rsidRPr="001034F7" w:rsidRDefault="00103D61" w:rsidP="009A1FE0">
                      <w:pPr>
                        <w:pStyle w:val="BodyText"/>
                        <w:rPr>
                          <w:sz w:val="24"/>
                        </w:rPr>
                      </w:pPr>
                      <w:r w:rsidRPr="001034F7">
                        <w:rPr>
                          <w:sz w:val="24"/>
                        </w:rPr>
                        <w:t xml:space="preserve">2. This visualization shows the best teammates a particular champion can have. It’s readable, but the bars are confusing because their lengths aren’t proportional to anything in particular. Looking at this, we decided that distance from 50% would be a good baseline to extend bars proportionally from, such that bar length is </w:t>
                      </w:r>
                      <w:proofErr w:type="gramStart"/>
                      <w:r w:rsidRPr="001034F7">
                        <w:rPr>
                          <w:sz w:val="24"/>
                        </w:rPr>
                        <w:t>abs(</w:t>
                      </w:r>
                      <w:proofErr w:type="gramEnd"/>
                      <w:r w:rsidRPr="001034F7">
                        <w:rPr>
                          <w:sz w:val="24"/>
                        </w:rPr>
                        <w:t>win rate) - 50%.  [</w:t>
                      </w:r>
                      <w:hyperlink r:id="rId12" w:history="1">
                        <w:r w:rsidRPr="001034F7">
                          <w:rPr>
                            <w:rStyle w:val="Hyperlink"/>
                            <w:sz w:val="24"/>
                          </w:rPr>
                          <w:t>Link</w:t>
                        </w:r>
                      </w:hyperlink>
                      <w:r w:rsidRPr="001034F7">
                        <w:rPr>
                          <w:sz w:val="24"/>
                        </w:rPr>
                        <w:t>]</w:t>
                      </w:r>
                    </w:p>
                    <w:p w14:paraId="3A9AC3E9" w14:textId="77777777" w:rsidR="00103D61" w:rsidRPr="001034F7" w:rsidRDefault="00103D61" w:rsidP="009A1FE0">
                      <w:pPr>
                        <w:pStyle w:val="BodyText"/>
                        <w:rPr>
                          <w:sz w:val="24"/>
                        </w:rPr>
                      </w:pPr>
                    </w:p>
                    <w:p w14:paraId="5E5A98C9" w14:textId="77777777" w:rsidR="00103D61" w:rsidRPr="001034F7" w:rsidRDefault="00103D61" w:rsidP="009A1FE0">
                      <w:pPr>
                        <w:pStyle w:val="BodyText"/>
                        <w:rPr>
                          <w:sz w:val="24"/>
                        </w:rPr>
                      </w:pPr>
                    </w:p>
                    <w:p w14:paraId="54A43A60" w14:textId="77777777" w:rsidR="00103D61" w:rsidRPr="001034F7" w:rsidRDefault="00103D61" w:rsidP="009A1FE0">
                      <w:pPr>
                        <w:pStyle w:val="BodyText"/>
                        <w:rPr>
                          <w:sz w:val="24"/>
                        </w:rPr>
                      </w:pPr>
                    </w:p>
                  </w:txbxContent>
                </v:textbox>
                <w10:wrap type="tight" anchorx="page" anchory="page"/>
              </v:shape>
            </w:pict>
          </mc:Fallback>
        </mc:AlternateContent>
      </w:r>
      <w:r>
        <w:rPr>
          <w:rFonts w:ascii="Georgia" w:eastAsia="Times New Roman" w:hAnsi="Georgia" w:cs="Times New Roman"/>
          <w:noProof/>
          <w:color w:val="333333"/>
          <w:sz w:val="26"/>
          <w:szCs w:val="26"/>
        </w:rPr>
        <w:drawing>
          <wp:anchor distT="0" distB="0" distL="114300" distR="114300" simplePos="0" relativeHeight="251702273" behindDoc="0" locked="0" layoutInCell="1" allowOverlap="1" wp14:anchorId="054C437A" wp14:editId="38C911D7">
            <wp:simplePos x="0" y="0"/>
            <wp:positionH relativeFrom="page">
              <wp:posOffset>1918970</wp:posOffset>
            </wp:positionH>
            <wp:positionV relativeFrom="page">
              <wp:posOffset>3060700</wp:posOffset>
            </wp:positionV>
            <wp:extent cx="3933825" cy="1840230"/>
            <wp:effectExtent l="0" t="0" r="3175" b="0"/>
            <wp:wrapTight wrapText="bothSides">
              <wp:wrapPolygon edited="0">
                <wp:start x="0" y="0"/>
                <wp:lineTo x="0" y="21168"/>
                <wp:lineTo x="21478" y="21168"/>
                <wp:lineTo x="21478" y="0"/>
                <wp:lineTo x="0" y="0"/>
              </wp:wrapPolygon>
            </wp:wrapTight>
            <wp:docPr id="36" name="Picture 3" descr="https://lh3.googleusercontent.com/cjD65yt6CWrVVDvpS3Gz1BpI_cO1Uu8Q8sNTGCqu53L7nRMMjqQcUxBftfottCUO4rQvAdjW4bGNwgeVQpHMr_4yZS8C1IkPgIDYzGqQ48bi4kubaI-H40-yRYR2ILMN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jD65yt6CWrVVDvpS3Gz1BpI_cO1Uu8Q8sNTGCqu53L7nRMMjqQcUxBftfottCUO4rQvAdjW4bGNwgeVQpHMr_4yZS8C1IkPgIDYzGqQ48bi4kubaI-H40-yRYR2ILMNu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3825"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9" behindDoc="0" locked="0" layoutInCell="1" allowOverlap="1" wp14:anchorId="0F84486C" wp14:editId="78121783">
            <wp:simplePos x="0" y="0"/>
            <wp:positionH relativeFrom="page">
              <wp:posOffset>2076450</wp:posOffset>
            </wp:positionH>
            <wp:positionV relativeFrom="page">
              <wp:posOffset>7021195</wp:posOffset>
            </wp:positionV>
            <wp:extent cx="3619500" cy="2427605"/>
            <wp:effectExtent l="0" t="0" r="12700" b="10795"/>
            <wp:wrapThrough wrapText="bothSides">
              <wp:wrapPolygon edited="0">
                <wp:start x="0" y="0"/>
                <wp:lineTo x="0" y="21470"/>
                <wp:lineTo x="21524" y="21470"/>
                <wp:lineTo x="21524" y="0"/>
                <wp:lineTo x="0" y="0"/>
              </wp:wrapPolygon>
            </wp:wrapThrough>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2427605"/>
                    </a:xfrm>
                    <a:prstGeom prst="rect">
                      <a:avLst/>
                    </a:prstGeom>
                    <a:noFill/>
                    <a:ln>
                      <a:noFill/>
                    </a:ln>
                  </pic:spPr>
                </pic:pic>
              </a:graphicData>
            </a:graphic>
            <wp14:sizeRelH relativeFrom="page">
              <wp14:pctWidth>0</wp14:pctWidth>
            </wp14:sizeRelH>
            <wp14:sizeRelV relativeFrom="page">
              <wp14:pctHeight>0</wp14:pctHeight>
            </wp14:sizeRelV>
          </wp:anchor>
        </w:drawing>
      </w:r>
      <w:r w:rsidR="001034F7">
        <w:rPr>
          <w:noProof/>
        </w:rPr>
        <mc:AlternateContent>
          <mc:Choice Requires="wps">
            <w:drawing>
              <wp:anchor distT="0" distB="0" distL="114300" distR="114300" simplePos="0" relativeHeight="251704321" behindDoc="0" locked="0" layoutInCell="1" allowOverlap="1" wp14:anchorId="54404B68" wp14:editId="6E5B1F34">
                <wp:simplePos x="0" y="0"/>
                <wp:positionH relativeFrom="page">
                  <wp:posOffset>777240</wp:posOffset>
                </wp:positionH>
                <wp:positionV relativeFrom="page">
                  <wp:posOffset>5029200</wp:posOffset>
                </wp:positionV>
                <wp:extent cx="6217920" cy="1879600"/>
                <wp:effectExtent l="0" t="0" r="5080" b="0"/>
                <wp:wrapTight wrapText="bothSides">
                  <wp:wrapPolygon edited="0">
                    <wp:start x="0" y="0"/>
                    <wp:lineTo x="0" y="21308"/>
                    <wp:lineTo x="21529" y="21308"/>
                    <wp:lineTo x="21529" y="0"/>
                    <wp:lineTo x="0" y="0"/>
                  </wp:wrapPolygon>
                </wp:wrapTight>
                <wp:docPr id="3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187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3317DD63" w14:textId="774E7455" w:rsidR="00103D61" w:rsidRPr="001034F7" w:rsidRDefault="00103D61" w:rsidP="00D117D6">
                            <w:pPr>
                              <w:pStyle w:val="BodyText"/>
                              <w:rPr>
                                <w:sz w:val="24"/>
                              </w:rPr>
                            </w:pPr>
                            <w:r w:rsidRPr="001034F7">
                              <w:rPr>
                                <w:sz w:val="24"/>
                              </w:rPr>
                              <w:t xml:space="preserve">3. This visualization allows for the selection of champions based on a variable number of criteria, allowing the user to narrow down on a champion or subset of champions quickly. It doesn’t presume a specific or narrow usage – if people are looking to complete a team, they are likely interested in searching for only champions of a particular name. If they </w:t>
                            </w:r>
                            <w:proofErr w:type="gramStart"/>
                            <w:r w:rsidRPr="001034F7">
                              <w:rPr>
                                <w:sz w:val="24"/>
                              </w:rPr>
                              <w:t>are</w:t>
                            </w:r>
                            <w:proofErr w:type="gramEnd"/>
                            <w:r w:rsidRPr="001034F7">
                              <w:rPr>
                                <w:sz w:val="24"/>
                              </w:rPr>
                              <w:t xml:space="preserve"> curious about a specific champion, they likely would want to search it directly. If they feel like browsing, that is an option as well. This visualization didn’t directly inspire the </w:t>
                            </w:r>
                            <w:proofErr w:type="spellStart"/>
                            <w:r w:rsidRPr="001034F7">
                              <w:rPr>
                                <w:sz w:val="24"/>
                              </w:rPr>
                              <w:t>searchbar</w:t>
                            </w:r>
                            <w:proofErr w:type="spellEnd"/>
                            <w:r w:rsidRPr="001034F7">
                              <w:rPr>
                                <w:sz w:val="24"/>
                              </w:rPr>
                              <w:t xml:space="preserve"> idea, but we appreciated the sorting techniques and usability that we wanted to include in our own project. However, this visualization is tucked away in a tab and isn’t integrated to the site – ours fixed this by being constantly accessible in a dynamic search bar across the top. [</w:t>
                            </w:r>
                            <w:hyperlink r:id="rId15" w:history="1">
                              <w:r w:rsidRPr="001034F7">
                                <w:rPr>
                                  <w:rStyle w:val="Hyperlink"/>
                                  <w:sz w:val="24"/>
                                </w:rPr>
                                <w:t>Link</w:t>
                              </w:r>
                            </w:hyperlink>
                            <w:r w:rsidRPr="001034F7">
                              <w:rPr>
                                <w:sz w:val="24"/>
                              </w:rPr>
                              <w:t>]</w:t>
                            </w:r>
                          </w:p>
                          <w:p w14:paraId="3594DDE8" w14:textId="77777777" w:rsidR="00103D61" w:rsidRPr="001034F7" w:rsidRDefault="00103D61" w:rsidP="00D117D6">
                            <w:pPr>
                              <w:pStyle w:val="BodyText"/>
                              <w:rPr>
                                <w:sz w:val="24"/>
                              </w:rPr>
                            </w:pPr>
                          </w:p>
                          <w:p w14:paraId="2B11D6F0" w14:textId="77777777" w:rsidR="00103D61" w:rsidRPr="001034F7" w:rsidRDefault="00103D61" w:rsidP="00D117D6">
                            <w:pPr>
                              <w:pStyle w:val="BodyText"/>
                              <w:rPr>
                                <w:sz w:val="24"/>
                              </w:rPr>
                            </w:pPr>
                          </w:p>
                          <w:p w14:paraId="666F7DDE" w14:textId="77777777" w:rsidR="00103D61" w:rsidRPr="001034F7" w:rsidRDefault="00103D61" w:rsidP="00D117D6">
                            <w:pPr>
                              <w:pStyle w:val="BodyText"/>
                              <w:rPr>
                                <w:sz w:val="24"/>
                              </w:rP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2" type="#_x0000_t202" style="position:absolute;margin-left:61.2pt;margin-top:396pt;width:489.6pt;height:148pt;z-index:2517043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" mv:complextextbox="1" filled="f" stroked="f">
                <v:textbox inset="3.6pt,0,3.6pt,0">
                  <w:txbxContent>
                    <w:p w14:paraId="3317DD63" w14:textId="774E7455" w:rsidR="00103D61" w:rsidRPr="001034F7" w:rsidRDefault="00103D61" w:rsidP="00D117D6">
                      <w:pPr>
                        <w:pStyle w:val="BodyText"/>
                        <w:rPr>
                          <w:sz w:val="24"/>
                        </w:rPr>
                      </w:pPr>
                      <w:r w:rsidRPr="001034F7">
                        <w:rPr>
                          <w:sz w:val="24"/>
                        </w:rPr>
                        <w:t xml:space="preserve">3. This visualization allows for the selection of champions based on a variable number of criteria, allowing the user to narrow down on a champion or subset of champions quickly. It doesn’t presume a specific or narrow usage – if people are looking to complete a team, they are likely interested in searching for only champions of a particular name. If they </w:t>
                      </w:r>
                      <w:proofErr w:type="gramStart"/>
                      <w:r w:rsidRPr="001034F7">
                        <w:rPr>
                          <w:sz w:val="24"/>
                        </w:rPr>
                        <w:t>are</w:t>
                      </w:r>
                      <w:proofErr w:type="gramEnd"/>
                      <w:r w:rsidRPr="001034F7">
                        <w:rPr>
                          <w:sz w:val="24"/>
                        </w:rPr>
                        <w:t xml:space="preserve"> curious about a specific champion, they likely would want to search it directly. If they feel like browsing, that is an option as well. This visualization didn’t directly inspire the </w:t>
                      </w:r>
                      <w:proofErr w:type="spellStart"/>
                      <w:r w:rsidRPr="001034F7">
                        <w:rPr>
                          <w:sz w:val="24"/>
                        </w:rPr>
                        <w:t>searchbar</w:t>
                      </w:r>
                      <w:proofErr w:type="spellEnd"/>
                      <w:r w:rsidRPr="001034F7">
                        <w:rPr>
                          <w:sz w:val="24"/>
                        </w:rPr>
                        <w:t xml:space="preserve"> idea, but we appreciated the sorting techniques and usability that we wanted to include in our own project. However, this visualization is tucked away in a tab and isn’t integrated to the site – ours fixed this by being constantly accessible in a dynamic search bar across the top. [</w:t>
                      </w:r>
                      <w:hyperlink r:id="rId16" w:history="1">
                        <w:r w:rsidRPr="001034F7">
                          <w:rPr>
                            <w:rStyle w:val="Hyperlink"/>
                            <w:sz w:val="24"/>
                          </w:rPr>
                          <w:t>Link</w:t>
                        </w:r>
                      </w:hyperlink>
                      <w:r w:rsidRPr="001034F7">
                        <w:rPr>
                          <w:sz w:val="24"/>
                        </w:rPr>
                        <w:t>]</w:t>
                      </w:r>
                    </w:p>
                    <w:p w14:paraId="3594DDE8" w14:textId="77777777" w:rsidR="00103D61" w:rsidRPr="001034F7" w:rsidRDefault="00103D61" w:rsidP="00D117D6">
                      <w:pPr>
                        <w:pStyle w:val="BodyText"/>
                        <w:rPr>
                          <w:sz w:val="24"/>
                        </w:rPr>
                      </w:pPr>
                    </w:p>
                    <w:p w14:paraId="2B11D6F0" w14:textId="77777777" w:rsidR="00103D61" w:rsidRPr="001034F7" w:rsidRDefault="00103D61" w:rsidP="00D117D6">
                      <w:pPr>
                        <w:pStyle w:val="BodyText"/>
                        <w:rPr>
                          <w:sz w:val="24"/>
                        </w:rPr>
                      </w:pPr>
                    </w:p>
                    <w:p w14:paraId="666F7DDE" w14:textId="77777777" w:rsidR="00103D61" w:rsidRPr="001034F7" w:rsidRDefault="00103D61" w:rsidP="00D117D6">
                      <w:pPr>
                        <w:pStyle w:val="BodyText"/>
                        <w:rPr>
                          <w:sz w:val="24"/>
                        </w:rPr>
                      </w:pPr>
                    </w:p>
                  </w:txbxContent>
                </v:textbox>
                <w10:wrap type="tight" anchorx="page" anchory="page"/>
              </v:shape>
            </w:pict>
          </mc:Fallback>
        </mc:AlternateContent>
      </w:r>
      <w:r w:rsidR="00200D0B">
        <w:br w:type="page"/>
      </w:r>
      <w:r w:rsidRPr="00A7069A">
        <w:lastRenderedPageBreak/>
        <mc:AlternateContent>
          <mc:Choice Requires="wps">
            <w:drawing>
              <wp:anchor distT="0" distB="0" distL="114300" distR="114300" simplePos="0" relativeHeight="251709441" behindDoc="0" locked="0" layoutInCell="0" allowOverlap="1" wp14:anchorId="0C7288FA" wp14:editId="1500DE77">
                <wp:simplePos x="0" y="0"/>
                <wp:positionH relativeFrom="page">
                  <wp:posOffset>777240</wp:posOffset>
                </wp:positionH>
                <wp:positionV relativeFrom="page">
                  <wp:posOffset>2049780</wp:posOffset>
                </wp:positionV>
                <wp:extent cx="6217920" cy="365760"/>
                <wp:effectExtent l="0" t="0" r="5080" b="15240"/>
                <wp:wrapTight wrapText="bothSides">
                  <wp:wrapPolygon edited="0">
                    <wp:start x="0" y="0"/>
                    <wp:lineTo x="0" y="21000"/>
                    <wp:lineTo x="21529" y="21000"/>
                    <wp:lineTo x="21529" y="0"/>
                    <wp:lineTo x="0" y="0"/>
                  </wp:wrapPolygon>
                </wp:wrapTight>
                <wp:docPr id="4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61C7B663" w14:textId="370F710D" w:rsidR="00103D61" w:rsidRPr="001034F7" w:rsidRDefault="00103D61" w:rsidP="00A7069A">
                            <w:pPr>
                              <w:pStyle w:val="Heading1"/>
                              <w:rPr>
                                <w:sz w:val="36"/>
                              </w:rPr>
                            </w:pPr>
                            <w:r w:rsidRPr="001034F7">
                              <w:rPr>
                                <w:sz w:val="36"/>
                              </w:rPr>
                              <w:t>Questions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margin-left:61.2pt;margin-top:161.4pt;width:489.6pt;height:28.8pt;z-index:2517094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" o:allowincell="f" filled="f" stroked="f">
                <v:textbox inset="3.6pt,0,3.6pt,0">
                  <w:txbxContent>
                    <w:p w14:paraId="61C7B663" w14:textId="370F710D" w:rsidR="00103D61" w:rsidRPr="001034F7" w:rsidRDefault="00103D61" w:rsidP="00A7069A">
                      <w:pPr>
                        <w:pStyle w:val="Heading1"/>
                        <w:rPr>
                          <w:sz w:val="36"/>
                        </w:rPr>
                      </w:pPr>
                      <w:r w:rsidRPr="001034F7">
                        <w:rPr>
                          <w:sz w:val="36"/>
                        </w:rPr>
                        <w:t>Questions</w:t>
                      </w:r>
                    </w:p>
                  </w:txbxContent>
                </v:textbox>
                <w10:wrap type="tight" anchorx="page" anchory="page"/>
              </v:shape>
            </w:pict>
          </mc:Fallback>
        </mc:AlternateContent>
      </w:r>
      <w:r w:rsidRPr="00A7069A">
        <mc:AlternateContent>
          <mc:Choice Requires="wps">
            <w:drawing>
              <wp:anchor distT="0" distB="0" distL="114300" distR="114300" simplePos="0" relativeHeight="251712513" behindDoc="0" locked="0" layoutInCell="0" allowOverlap="1" wp14:anchorId="63E4DCFD" wp14:editId="2370D7D3">
                <wp:simplePos x="0" y="0"/>
                <wp:positionH relativeFrom="page">
                  <wp:posOffset>777240</wp:posOffset>
                </wp:positionH>
                <wp:positionV relativeFrom="page">
                  <wp:posOffset>6882130</wp:posOffset>
                </wp:positionV>
                <wp:extent cx="6217920" cy="365760"/>
                <wp:effectExtent l="0" t="0" r="5080" b="15240"/>
                <wp:wrapTight wrapText="bothSides">
                  <wp:wrapPolygon edited="0">
                    <wp:start x="0" y="0"/>
                    <wp:lineTo x="0" y="21000"/>
                    <wp:lineTo x="21529" y="21000"/>
                    <wp:lineTo x="21529" y="0"/>
                    <wp:lineTo x="0" y="0"/>
                  </wp:wrapPolygon>
                </wp:wrapTight>
                <wp:docPr id="4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2C969C0" w14:textId="260EB7DE" w:rsidR="00103D61" w:rsidRPr="001034F7" w:rsidRDefault="00103D61" w:rsidP="00354590">
                            <w:pPr>
                              <w:pStyle w:val="Heading1"/>
                              <w:rPr>
                                <w:sz w:val="36"/>
                              </w:rPr>
                            </w:pPr>
                            <w:r w:rsidRPr="001034F7">
                              <w:rPr>
                                <w:sz w:val="36"/>
                              </w:rPr>
                              <w:t>Data</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margin-left:61.2pt;margin-top:541.9pt;width:489.6pt;height:28.8pt;z-index:25171251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" o:allowincell="f" filled="f" stroked="f">
                <v:textbox inset="3.6pt,0,3.6pt,0">
                  <w:txbxContent>
                    <w:p w14:paraId="42C969C0" w14:textId="260EB7DE" w:rsidR="00103D61" w:rsidRPr="001034F7" w:rsidRDefault="00103D61" w:rsidP="00354590">
                      <w:pPr>
                        <w:pStyle w:val="Heading1"/>
                        <w:rPr>
                          <w:sz w:val="36"/>
                        </w:rPr>
                      </w:pPr>
                      <w:r w:rsidRPr="001034F7">
                        <w:rPr>
                          <w:sz w:val="36"/>
                        </w:rPr>
                        <w:t>Data</w:t>
                      </w:r>
                    </w:p>
                  </w:txbxContent>
                </v:textbox>
                <w10:wrap type="tight" anchorx="page" anchory="page"/>
              </v:shape>
            </w:pict>
          </mc:Fallback>
        </mc:AlternateContent>
      </w:r>
      <w:r w:rsidRPr="00A7069A">
        <mc:AlternateContent>
          <mc:Choice Requires="wps">
            <w:drawing>
              <wp:anchor distT="0" distB="0" distL="114300" distR="114300" simplePos="0" relativeHeight="251711489" behindDoc="0" locked="0" layoutInCell="1" allowOverlap="1" wp14:anchorId="589E97E8" wp14:editId="12B74110">
                <wp:simplePos x="0" y="0"/>
                <wp:positionH relativeFrom="page">
                  <wp:posOffset>706755</wp:posOffset>
                </wp:positionH>
                <wp:positionV relativeFrom="page">
                  <wp:posOffset>7280910</wp:posOffset>
                </wp:positionV>
                <wp:extent cx="6358255" cy="2875280"/>
                <wp:effectExtent l="0" t="0" r="0" b="20320"/>
                <wp:wrapTight wrapText="bothSides">
                  <wp:wrapPolygon edited="0">
                    <wp:start x="0" y="0"/>
                    <wp:lineTo x="0" y="21562"/>
                    <wp:lineTo x="21486" y="21562"/>
                    <wp:lineTo x="21486" y="0"/>
                    <wp:lineTo x="0" y="0"/>
                  </wp:wrapPolygon>
                </wp:wrapTight>
                <wp:docPr id="4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287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C08F89D" w14:textId="77777777" w:rsidR="00103D61" w:rsidRPr="001034F7" w:rsidRDefault="00103D61" w:rsidP="00D572AF">
                            <w:pPr>
                              <w:pStyle w:val="Header"/>
                            </w:pPr>
                            <w:r w:rsidRPr="001034F7">
                              <w:t xml:space="preserve">Our data sources for visualization data as well as images were lolking.net, loldb.gameguyz.com, and leagueoflegends.com. We used Python’s requests and </w:t>
                            </w:r>
                            <w:proofErr w:type="spellStart"/>
                            <w:r w:rsidRPr="001034F7">
                              <w:t>BeautifulSoup</w:t>
                            </w:r>
                            <w:proofErr w:type="spellEnd"/>
                            <w:r w:rsidRPr="001034F7">
                              <w:t xml:space="preserve"> 3 library to scrape our data and images. For our data processing and cleanup, we structured our scraping programs in a very modular way to achieve flexibility and speed, having different code and data files for each type of data. The specific resource URLs and methods can be found in our code. </w:t>
                            </w:r>
                          </w:p>
                          <w:p w14:paraId="655E8E4D" w14:textId="77777777" w:rsidR="00103D61" w:rsidRPr="001034F7" w:rsidRDefault="00103D61" w:rsidP="00D572AF">
                            <w:pPr>
                              <w:pStyle w:val="Header"/>
                            </w:pPr>
                          </w:p>
                          <w:p w14:paraId="77861E60" w14:textId="2171F803" w:rsidR="00103D61" w:rsidRPr="001034F7" w:rsidRDefault="00103D61" w:rsidP="00D572AF">
                            <w:pPr>
                              <w:pStyle w:val="Header"/>
                            </w:pPr>
                            <w:r w:rsidRPr="001034F7">
                              <w:t xml:space="preserve">In more detail: to scrape the data for the pic and ban visualizations, we explored sites (after asking permission) that contained statistics on past games. When we navigated those sites to find the data we were looking for, we would </w:t>
                            </w:r>
                            <w:proofErr w:type="spellStart"/>
                            <w:r w:rsidRPr="001034F7">
                              <w:t>Ctrl+F</w:t>
                            </w:r>
                            <w:proofErr w:type="spellEnd"/>
                            <w:r w:rsidRPr="001034F7">
                              <w:t xml:space="preserve"> in the DOM inspector to find the HTML element, or find the data array in the site’s </w:t>
                            </w:r>
                            <w:proofErr w:type="spellStart"/>
                            <w:r w:rsidRPr="001034F7">
                              <w:t>Javascript</w:t>
                            </w:r>
                            <w:proofErr w:type="spellEnd"/>
                            <w:r w:rsidRPr="001034F7">
                              <w:t xml:space="preserve"> files. Programs to parse HTML (as mentioned above) were then used to systematically index into text, extract string IDs, champion names, champion titles, win rates over the </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margin-left:55.65pt;margin-top:573.3pt;width:500.65pt;height:226.4pt;z-index:2517114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" mv:complextextbox="1" filled="f" stroked="f">
                <v:textbox inset="3.6pt,0,3.6pt,0">
                  <w:txbxContent>
                    <w:p w14:paraId="5C08F89D" w14:textId="77777777" w:rsidR="00103D61" w:rsidRPr="001034F7" w:rsidRDefault="00103D61" w:rsidP="00D572AF">
                      <w:pPr>
                        <w:pStyle w:val="Header"/>
                      </w:pPr>
                      <w:r w:rsidRPr="001034F7">
                        <w:t xml:space="preserve">Our data sources for visualization data as well as images were lolking.net, loldb.gameguyz.com, and leagueoflegends.com. We used Python’s requests and </w:t>
                      </w:r>
                      <w:proofErr w:type="spellStart"/>
                      <w:r w:rsidRPr="001034F7">
                        <w:t>BeautifulSoup</w:t>
                      </w:r>
                      <w:proofErr w:type="spellEnd"/>
                      <w:r w:rsidRPr="001034F7">
                        <w:t xml:space="preserve"> 3 library to scrape our data and images. For our data processing and cleanup, we structured our scraping programs in a very modular way to achieve flexibility and speed, having different code and data files for each type of data. The specific resource URLs and methods can be found in our code. </w:t>
                      </w:r>
                    </w:p>
                    <w:p w14:paraId="655E8E4D" w14:textId="77777777" w:rsidR="00103D61" w:rsidRPr="001034F7" w:rsidRDefault="00103D61" w:rsidP="00D572AF">
                      <w:pPr>
                        <w:pStyle w:val="Header"/>
                      </w:pPr>
                    </w:p>
                    <w:p w14:paraId="77861E60" w14:textId="2171F803" w:rsidR="00103D61" w:rsidRPr="001034F7" w:rsidRDefault="00103D61" w:rsidP="00D572AF">
                      <w:pPr>
                        <w:pStyle w:val="Header"/>
                      </w:pPr>
                      <w:r w:rsidRPr="001034F7">
                        <w:t xml:space="preserve">In more detail: to scrape the data for the pic and ban visualizations, we explored sites (after asking permission) that contained statistics on past games. When we navigated those sites to find the data we were looking for, we would </w:t>
                      </w:r>
                      <w:proofErr w:type="spellStart"/>
                      <w:r w:rsidRPr="001034F7">
                        <w:t>Ctrl+F</w:t>
                      </w:r>
                      <w:proofErr w:type="spellEnd"/>
                      <w:r w:rsidRPr="001034F7">
                        <w:t xml:space="preserve"> in the DOM inspector to find the HTML element, or find the data array in the site’s </w:t>
                      </w:r>
                      <w:proofErr w:type="spellStart"/>
                      <w:r w:rsidRPr="001034F7">
                        <w:t>Javascript</w:t>
                      </w:r>
                      <w:proofErr w:type="spellEnd"/>
                      <w:r w:rsidRPr="001034F7">
                        <w:t xml:space="preserve"> files. Programs to parse HTML (as mentioned above) were then used to systematically index into text, extract string IDs, champion names, champion titles, win rates over the </w:t>
                      </w:r>
                    </w:p>
                  </w:txbxContent>
                </v:textbox>
                <w10:wrap type="tight" anchorx="page" anchory="page"/>
              </v:shape>
            </w:pict>
          </mc:Fallback>
        </mc:AlternateContent>
      </w:r>
      <w:r w:rsidRPr="00A7069A">
        <mc:AlternateContent>
          <mc:Choice Requires="wps">
            <w:drawing>
              <wp:anchor distT="0" distB="0" distL="114300" distR="114300" simplePos="0" relativeHeight="251708417" behindDoc="0" locked="0" layoutInCell="1" allowOverlap="1" wp14:anchorId="139C2FC6" wp14:editId="2AA19C96">
                <wp:simplePos x="0" y="0"/>
                <wp:positionH relativeFrom="page">
                  <wp:posOffset>706755</wp:posOffset>
                </wp:positionH>
                <wp:positionV relativeFrom="page">
                  <wp:posOffset>2490470</wp:posOffset>
                </wp:positionV>
                <wp:extent cx="6358255" cy="4278630"/>
                <wp:effectExtent l="0" t="0" r="0" b="13970"/>
                <wp:wrapTight wrapText="bothSides">
                  <wp:wrapPolygon edited="0">
                    <wp:start x="0" y="0"/>
                    <wp:lineTo x="0" y="21542"/>
                    <wp:lineTo x="21486" y="21542"/>
                    <wp:lineTo x="21486" y="0"/>
                    <wp:lineTo x="0" y="0"/>
                  </wp:wrapPolygon>
                </wp:wrapTight>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427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CD233DD" w14:textId="2CD58490" w:rsidR="00103D61" w:rsidRPr="001034F7" w:rsidRDefault="00103D61" w:rsidP="00A7069A">
                            <w:pPr>
                              <w:pStyle w:val="Header"/>
                            </w:pPr>
                            <w:r w:rsidRPr="001034F7">
                              <w:t>We initially wanted to answer the questions: how popular has a champion been over time, and which champions is the champion effective or ineffective with and against? Our first question evolved into our pick/ban rate graphs, and our second question became the synergy/matchup charts. As we explored our data and the possibilities, we realized that another crucial user need would be the overall win rate of a particular champion. So one of our new questions was: “How effective has a champion been over time in winning games?” This new element was incorporated on each champion page, to be linked and brushed along with the pick and ban rates – as they are similar graphs covering percentage-of-games statistics over time.</w:t>
                            </w:r>
                          </w:p>
                          <w:p w14:paraId="78B8185F" w14:textId="77777777" w:rsidR="00103D61" w:rsidRPr="001034F7" w:rsidRDefault="00103D61" w:rsidP="00A7069A">
                            <w:pPr>
                              <w:pStyle w:val="Header"/>
                            </w:pPr>
                          </w:p>
                          <w:p w14:paraId="116D6557" w14:textId="4249550F" w:rsidR="00103D61" w:rsidRPr="001034F7" w:rsidRDefault="00103D61" w:rsidP="00A7069A">
                            <w:pPr>
                              <w:pStyle w:val="Header"/>
                            </w:pPr>
                            <w:r w:rsidRPr="001034F7">
                              <w:t xml:space="preserve">As we continued to work, we began to feel that it would be useful from a user’s perspective, especially one new to the game or simply exploring the site, to be given a place to begin at the homepage. This inspired us to make a Top-5 and a Bottom-5 visualization, alongside a relationships chord diagram, to populate the home page and catch the reader’s eye or give them a few champions to look up. </w:t>
                            </w:r>
                          </w:p>
                          <w:p w14:paraId="0ABBCD82" w14:textId="77777777" w:rsidR="00103D61" w:rsidRPr="001034F7" w:rsidRDefault="00103D61" w:rsidP="00A7069A">
                            <w:pPr>
                              <w:pStyle w:val="Header"/>
                            </w:pPr>
                          </w:p>
                          <w:p w14:paraId="498BE162" w14:textId="6CD4404B" w:rsidR="00103D61" w:rsidRPr="001034F7" w:rsidRDefault="00103D61" w:rsidP="00A7069A">
                            <w:pPr>
                              <w:pStyle w:val="Header"/>
                            </w:pPr>
                            <w:r w:rsidRPr="001034F7">
                              <w:t>Most of our questions stayed consistent over the course of our work on the project, as the fundamental characteristics of the game remain constant and therefore the information that is “important” is hard to miss and hard to change. We stuck with our original ideas, adding the questions mentioned above, as we moved through! The only significant modification we made was to consider only bottom-lane synergies when looking at the chord chart, as this would create a chart that isn’t too overwhelming but also has the most significant information. For background knowledge, the bottom lane is the only lane in which two champions play instead of one – so synergies there matter much more than across the rest of the game map.</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margin-left:55.65pt;margin-top:196.1pt;width:500.65pt;height:336.9pt;z-index:2517084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" mv:complextextbox="1" filled="f" stroked="f">
                <v:textbox inset="3.6pt,0,3.6pt,0">
                  <w:txbxContent>
                    <w:p w14:paraId="5CD233DD" w14:textId="2CD58490" w:rsidR="00103D61" w:rsidRPr="001034F7" w:rsidRDefault="00103D61" w:rsidP="00A7069A">
                      <w:pPr>
                        <w:pStyle w:val="Header"/>
                      </w:pPr>
                      <w:r w:rsidRPr="001034F7">
                        <w:t>We initially wanted to answer the questions: how popular has a champion been over time, and which champions is the champion effective or ineffective with and against? Our first question evolved into our pick/ban rate graphs, and our second question became the synergy/matchup charts. As we explored our data and the possibilities, we realized that another crucial user need would be the overall win rate of a particular champion. So one of our new questions was: “How effective has a champion been over time in winning games?” This new element was incorporated on each champion page, to be linked and brushed along with the pick and ban rates – as they are similar graphs covering percentage-of-games statistics over time.</w:t>
                      </w:r>
                    </w:p>
                    <w:p w14:paraId="78B8185F" w14:textId="77777777" w:rsidR="00103D61" w:rsidRPr="001034F7" w:rsidRDefault="00103D61" w:rsidP="00A7069A">
                      <w:pPr>
                        <w:pStyle w:val="Header"/>
                      </w:pPr>
                    </w:p>
                    <w:p w14:paraId="116D6557" w14:textId="4249550F" w:rsidR="00103D61" w:rsidRPr="001034F7" w:rsidRDefault="00103D61" w:rsidP="00A7069A">
                      <w:pPr>
                        <w:pStyle w:val="Header"/>
                      </w:pPr>
                      <w:r w:rsidRPr="001034F7">
                        <w:t xml:space="preserve">As we continued to work, we began to feel that it would be useful from a user’s perspective, especially one new to the game or simply exploring the site, to be given a place to begin at the homepage. This inspired us to make a Top-5 and a Bottom-5 visualization, alongside a relationships chord diagram, to populate the home page and catch the reader’s eye or give them a few champions to look up. </w:t>
                      </w:r>
                    </w:p>
                    <w:p w14:paraId="0ABBCD82" w14:textId="77777777" w:rsidR="00103D61" w:rsidRPr="001034F7" w:rsidRDefault="00103D61" w:rsidP="00A7069A">
                      <w:pPr>
                        <w:pStyle w:val="Header"/>
                      </w:pPr>
                    </w:p>
                    <w:p w14:paraId="498BE162" w14:textId="6CD4404B" w:rsidR="00103D61" w:rsidRPr="001034F7" w:rsidRDefault="00103D61" w:rsidP="00A7069A">
                      <w:pPr>
                        <w:pStyle w:val="Header"/>
                      </w:pPr>
                      <w:r w:rsidRPr="001034F7">
                        <w:t>Most of our questions stayed consistent over the course of our work on the project, as the fundamental characteristics of the game remain constant and therefore the information that is “important” is hard to miss and hard to change. We stuck with our original ideas, adding the questions mentioned above, as we moved through! The only significant modification we made was to consider only bottom-lane synergies when looking at the chord chart, as this would create a chart that isn’t too overwhelming but also has the most significant information. For background knowledge, the bottom lane is the only lane in which two champions play instead of one – so synergies there matter much more than across the rest of the game map.</w:t>
                      </w:r>
                    </w:p>
                  </w:txbxContent>
                </v:textbox>
                <w10:wrap type="tight" anchorx="page" anchory="page"/>
              </v:shape>
            </w:pict>
          </mc:Fallback>
        </mc:AlternateContent>
      </w:r>
      <w:r w:rsidR="00200D0B">
        <w:br w:type="page"/>
      </w:r>
      <w:r w:rsidRPr="00A7069A">
        <w:lastRenderedPageBreak/>
        <mc:AlternateContent>
          <mc:Choice Requires="wps">
            <w:drawing>
              <wp:anchor distT="0" distB="0" distL="114300" distR="114300" simplePos="0" relativeHeight="251716609" behindDoc="0" locked="0" layoutInCell="1" allowOverlap="1" wp14:anchorId="096C70D5" wp14:editId="00E21A4E">
                <wp:simplePos x="0" y="0"/>
                <wp:positionH relativeFrom="page">
                  <wp:posOffset>706755</wp:posOffset>
                </wp:positionH>
                <wp:positionV relativeFrom="page">
                  <wp:posOffset>7272020</wp:posOffset>
                </wp:positionV>
                <wp:extent cx="6358255" cy="2164080"/>
                <wp:effectExtent l="0" t="0" r="0" b="20320"/>
                <wp:wrapTight wrapText="bothSides">
                  <wp:wrapPolygon edited="0">
                    <wp:start x="0" y="0"/>
                    <wp:lineTo x="0" y="21549"/>
                    <wp:lineTo x="21486" y="21549"/>
                    <wp:lineTo x="21486" y="0"/>
                    <wp:lineTo x="0" y="0"/>
                  </wp:wrapPolygon>
                </wp:wrapTight>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2164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45D94A04" w14:textId="77777777" w:rsidR="00103D61" w:rsidRPr="001034F7" w:rsidRDefault="00103D61" w:rsidP="00E66196">
                            <w:pPr>
                              <w:pStyle w:val="Header"/>
                            </w:pPr>
                            <w:r w:rsidRPr="001034F7">
                              <w:t xml:space="preserve">We used existing online visualizations to </w:t>
                            </w:r>
                            <w:proofErr w:type="spellStart"/>
                            <w:r w:rsidRPr="001034F7">
                              <w:t>grok</w:t>
                            </w:r>
                            <w:proofErr w:type="spellEnd"/>
                            <w:r w:rsidRPr="001034F7">
                              <w:t xml:space="preserve"> our data and look for insights on how to build our own visualizations. As mentioned in Related Work above, we found various flaws that informed our own designs. In addition, we got a feel for the range of values for various data, so we knew what scales to draw them to. </w:t>
                            </w:r>
                          </w:p>
                          <w:p w14:paraId="0AAFBD4E" w14:textId="4DE0D85D" w:rsidR="00103D61" w:rsidRPr="001034F7" w:rsidRDefault="00103D61" w:rsidP="00E66196">
                            <w:pPr>
                              <w:pStyle w:val="Header"/>
                            </w:pPr>
                          </w:p>
                          <w:p w14:paraId="3BADAA09" w14:textId="78700C13" w:rsidR="00103D61" w:rsidRPr="001034F7" w:rsidRDefault="00103D61" w:rsidP="00D00583">
                            <w:pPr>
                              <w:pStyle w:val="Header"/>
                            </w:pPr>
                            <w:r w:rsidRPr="001034F7">
                              <w:t xml:space="preserve">The visualizations that we built to explore our data were the same ones we built to display it in the end. For instance, we built the line charts to display the win-rates, pick-rates, and ban-rates of each champion. We found that, as we expected, most of the data was clustered around 50% - therefore, we were able to restrict the range of the win-rate visualization to the 40% to 65% range in order to focus more on the variability in the data rather than present a less informative, relatively straight line hovering around 50%. This information was gathered when we initially built our crude, un-styled line charts. Upon </w:t>
                            </w:r>
                          </w:p>
                          <w:p w14:paraId="435AF9B4" w14:textId="77777777" w:rsidR="00103D61" w:rsidRPr="001034F7" w:rsidRDefault="00103D61" w:rsidP="00E66196">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margin-left:55.65pt;margin-top:572.6pt;width:500.65pt;height:170.4pt;z-index:25171660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" mv:complextextbox="1" filled="f" stroked="f">
                <v:textbox inset="3.6pt,0,3.6pt,0">
                  <w:txbxContent>
                    <w:p w14:paraId="45D94A04" w14:textId="77777777" w:rsidR="00103D61" w:rsidRPr="001034F7" w:rsidRDefault="00103D61" w:rsidP="00E66196">
                      <w:pPr>
                        <w:pStyle w:val="Header"/>
                      </w:pPr>
                      <w:r w:rsidRPr="001034F7">
                        <w:t xml:space="preserve">We used existing online visualizations to </w:t>
                      </w:r>
                      <w:proofErr w:type="spellStart"/>
                      <w:r w:rsidRPr="001034F7">
                        <w:t>grok</w:t>
                      </w:r>
                      <w:proofErr w:type="spellEnd"/>
                      <w:r w:rsidRPr="001034F7">
                        <w:t xml:space="preserve"> our data and look for insights on how to build our own visualizations. As mentioned in Related Work above, we found various flaws that informed our own designs. In addition, we got a feel for the range of values for various data, so we knew what scales to draw them to. </w:t>
                      </w:r>
                    </w:p>
                    <w:p w14:paraId="0AAFBD4E" w14:textId="4DE0D85D" w:rsidR="00103D61" w:rsidRPr="001034F7" w:rsidRDefault="00103D61" w:rsidP="00E66196">
                      <w:pPr>
                        <w:pStyle w:val="Header"/>
                      </w:pPr>
                    </w:p>
                    <w:p w14:paraId="3BADAA09" w14:textId="78700C13" w:rsidR="00103D61" w:rsidRPr="001034F7" w:rsidRDefault="00103D61" w:rsidP="00D00583">
                      <w:pPr>
                        <w:pStyle w:val="Header"/>
                      </w:pPr>
                      <w:r w:rsidRPr="001034F7">
                        <w:t xml:space="preserve">The visualizations that we built to explore our data were the same ones we built to display it in the end. For instance, we built the line charts to display the win-rates, pick-rates, and ban-rates of each champion. We found that, as we expected, most of the data was clustered around 50% - therefore, we were able to restrict the range of the win-rate visualization to the 40% to 65% range in order to focus more on the variability in the data rather than present a less informative, relatively straight line hovering around 50%. This information was gathered when we initially built our crude, un-styled line charts. Upon </w:t>
                      </w:r>
                    </w:p>
                    <w:p w14:paraId="435AF9B4" w14:textId="77777777" w:rsidR="00103D61" w:rsidRPr="001034F7" w:rsidRDefault="00103D61" w:rsidP="00E66196">
                      <w:pPr>
                        <w:pStyle w:val="Header"/>
                      </w:pPr>
                    </w:p>
                  </w:txbxContent>
                </v:textbox>
                <w10:wrap type="tight" anchorx="page" anchory="page"/>
              </v:shape>
            </w:pict>
          </mc:Fallback>
        </mc:AlternateContent>
      </w:r>
      <w:r w:rsidRPr="00A7069A">
        <mc:AlternateContent>
          <mc:Choice Requires="wps">
            <w:drawing>
              <wp:anchor distT="0" distB="0" distL="114300" distR="114300" simplePos="0" relativeHeight="251717633" behindDoc="0" locked="0" layoutInCell="0" allowOverlap="1" wp14:anchorId="1FADAD98" wp14:editId="6BB82F8D">
                <wp:simplePos x="0" y="0"/>
                <wp:positionH relativeFrom="page">
                  <wp:posOffset>706755</wp:posOffset>
                </wp:positionH>
                <wp:positionV relativeFrom="page">
                  <wp:posOffset>6868160</wp:posOffset>
                </wp:positionV>
                <wp:extent cx="6217920" cy="365760"/>
                <wp:effectExtent l="0" t="0" r="5080" b="15240"/>
                <wp:wrapTight wrapText="bothSides">
                  <wp:wrapPolygon edited="0">
                    <wp:start x="0" y="0"/>
                    <wp:lineTo x="0" y="21000"/>
                    <wp:lineTo x="21529" y="21000"/>
                    <wp:lineTo x="21529" y="0"/>
                    <wp:lineTo x="0" y="0"/>
                  </wp:wrapPolygon>
                </wp:wrapTight>
                <wp:docPr id="4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12FE107C" w14:textId="2FAD369F" w:rsidR="00103D61" w:rsidRPr="001034F7" w:rsidRDefault="00103D61" w:rsidP="00E66196">
                            <w:pPr>
                              <w:pStyle w:val="Heading1"/>
                              <w:rPr>
                                <w:sz w:val="36"/>
                              </w:rPr>
                            </w:pPr>
                            <w:r w:rsidRPr="001034F7">
                              <w:rPr>
                                <w:sz w:val="36"/>
                              </w:rPr>
                              <w:t>Exploratory Data Analysis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8" type="#_x0000_t202" style="position:absolute;margin-left:55.65pt;margin-top:540.8pt;width:489.6pt;height:28.8pt;z-index:2517176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" o:allowincell="f" filled="f" stroked="f">
                <v:textbox inset="3.6pt,0,3.6pt,0">
                  <w:txbxContent>
                    <w:p w14:paraId="12FE107C" w14:textId="2FAD369F" w:rsidR="00103D61" w:rsidRPr="001034F7" w:rsidRDefault="00103D61" w:rsidP="00E66196">
                      <w:pPr>
                        <w:pStyle w:val="Heading1"/>
                        <w:rPr>
                          <w:sz w:val="36"/>
                        </w:rPr>
                      </w:pPr>
                      <w:r w:rsidRPr="001034F7">
                        <w:rPr>
                          <w:sz w:val="36"/>
                        </w:rPr>
                        <w:t>Exploratory Data Analysis</w:t>
                      </w:r>
                    </w:p>
                  </w:txbxContent>
                </v:textbox>
                <w10:wrap type="tight" anchorx="page" anchory="page"/>
              </v:shape>
            </w:pict>
          </mc:Fallback>
        </mc:AlternateContent>
      </w:r>
      <w:r w:rsidRPr="00A7069A">
        <mc:AlternateContent>
          <mc:Choice Requires="wps">
            <w:drawing>
              <wp:anchor distT="0" distB="0" distL="114300" distR="114300" simplePos="0" relativeHeight="251714561" behindDoc="0" locked="0" layoutInCell="1" allowOverlap="1" wp14:anchorId="6A7BF0CD" wp14:editId="414D31FF">
                <wp:simplePos x="0" y="0"/>
                <wp:positionH relativeFrom="page">
                  <wp:posOffset>706755</wp:posOffset>
                </wp:positionH>
                <wp:positionV relativeFrom="page">
                  <wp:posOffset>1879600</wp:posOffset>
                </wp:positionV>
                <wp:extent cx="6358255" cy="4762500"/>
                <wp:effectExtent l="0" t="0" r="0" b="12700"/>
                <wp:wrapTight wrapText="bothSides">
                  <wp:wrapPolygon edited="0">
                    <wp:start x="0" y="0"/>
                    <wp:lineTo x="0" y="21542"/>
                    <wp:lineTo x="21486" y="21542"/>
                    <wp:lineTo x="21486" y="0"/>
                    <wp:lineTo x="0" y="0"/>
                  </wp:wrapPolygon>
                </wp:wrapTight>
                <wp:docPr id="4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476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BF4B5A9" w14:textId="3399839B" w:rsidR="00103D61" w:rsidRPr="001034F7" w:rsidRDefault="00103D61" w:rsidP="001034F7">
                            <w:pPr>
                              <w:pStyle w:val="Header"/>
                            </w:pPr>
                            <w:proofErr w:type="gramStart"/>
                            <w:r w:rsidRPr="001034F7">
                              <w:t>past</w:t>
                            </w:r>
                            <w:proofErr w:type="gramEnd"/>
                            <w:r w:rsidRPr="001034F7">
                              <w:t xml:space="preserve"> month, etc. We then populated our own data structures – a JSON dictionary – with the</w:t>
                            </w:r>
                            <w:r>
                              <w:t xml:space="preserve"> data that was scraped. </w:t>
                            </w:r>
                          </w:p>
                          <w:p w14:paraId="54E1CF74" w14:textId="77777777" w:rsidR="00103D61" w:rsidRDefault="00103D61" w:rsidP="00E66196">
                            <w:pPr>
                              <w:pStyle w:val="Header"/>
                            </w:pPr>
                          </w:p>
                          <w:p w14:paraId="0F3154F8" w14:textId="3F674FFC" w:rsidR="00103D61" w:rsidRPr="001034F7" w:rsidRDefault="00103D61" w:rsidP="00E66196">
                            <w:pPr>
                              <w:pStyle w:val="Header"/>
                            </w:pPr>
                            <w:r w:rsidRPr="001034F7">
                              <w:t xml:space="preserve">Similarly, the synergies and matchups data was scraped from similar sites. A python script was written to programmatically find the HTML </w:t>
                            </w:r>
                            <w:proofErr w:type="spellStart"/>
                            <w:r w:rsidRPr="001034F7">
                              <w:t>divs</w:t>
                            </w:r>
                            <w:proofErr w:type="spellEnd"/>
                            <w:r w:rsidRPr="001034F7">
                              <w:t xml:space="preserve"> related to the data we were searching for, and then to selectively grab and filter that data before exporting it as a JSON array. One problem we ran into was that the “top5” and “bottom5” matchups and synergies were not differentiated in the site we scraped from, so we had to re-scrape this data in two batches to make sure our selection criteria were more rigorous for each round of scraping (especially since dictionary data structures are unsorted).</w:t>
                            </w:r>
                          </w:p>
                          <w:p w14:paraId="6F6CF76F" w14:textId="77777777" w:rsidR="00103D61" w:rsidRPr="001034F7" w:rsidRDefault="00103D61" w:rsidP="00E66196">
                            <w:pPr>
                              <w:pStyle w:val="Header"/>
                            </w:pPr>
                          </w:p>
                          <w:p w14:paraId="0EB9AE9C" w14:textId="7ED9503D" w:rsidR="00103D61" w:rsidRPr="001034F7" w:rsidRDefault="00103D61" w:rsidP="00E66196">
                            <w:pPr>
                              <w:pStyle w:val="Header"/>
                            </w:pPr>
                            <w:r w:rsidRPr="001034F7">
                              <w:t xml:space="preserve">The champion roles were scraped from a page on </w:t>
                            </w:r>
                            <w:proofErr w:type="spellStart"/>
                            <w:r w:rsidRPr="001034F7">
                              <w:t>LoLKing</w:t>
                            </w:r>
                            <w:proofErr w:type="spellEnd"/>
                            <w:r w:rsidRPr="001034F7">
                              <w:t xml:space="preserve"> that contained a list of each champions contained within their own </w:t>
                            </w:r>
                            <w:proofErr w:type="spellStart"/>
                            <w:r w:rsidRPr="001034F7">
                              <w:t>divs.</w:t>
                            </w:r>
                            <w:proofErr w:type="spellEnd"/>
                            <w:r w:rsidRPr="001034F7">
                              <w:t xml:space="preserve"> These </w:t>
                            </w:r>
                            <w:proofErr w:type="spellStart"/>
                            <w:r w:rsidRPr="001034F7">
                              <w:t>divs</w:t>
                            </w:r>
                            <w:proofErr w:type="spellEnd"/>
                            <w:r w:rsidRPr="001034F7">
                              <w:t xml:space="preserve"> contained a variable number of </w:t>
                            </w:r>
                            <w:proofErr w:type="gramStart"/>
                            <w:r w:rsidRPr="001034F7">
                              <w:t>meta</w:t>
                            </w:r>
                            <w:proofErr w:type="gramEnd"/>
                            <w:r w:rsidRPr="001034F7">
                              <w:t xml:space="preserve"> tags that contained the lane(s) that champion usually plays in the game. Similarly to the processes above, the HTML was scraped from this URL with BeautifulSoup3, and the resulting text was parsed for certain strings that would locate the tag of the champion name, and a variable number of meta tags. These were added to an array, the names were modified to line up with the names we had in our JSON structure containing all champs, and the two were merged. </w:t>
                            </w:r>
                          </w:p>
                          <w:p w14:paraId="425D4EEA" w14:textId="77777777" w:rsidR="00103D61" w:rsidRPr="001034F7" w:rsidRDefault="00103D61" w:rsidP="00E66196">
                            <w:pPr>
                              <w:pStyle w:val="Header"/>
                            </w:pPr>
                          </w:p>
                          <w:p w14:paraId="342D4E30" w14:textId="37234B5F" w:rsidR="00103D61" w:rsidRPr="001034F7" w:rsidRDefault="00103D61" w:rsidP="00E66196">
                            <w:pPr>
                              <w:pStyle w:val="Header"/>
                            </w:pPr>
                            <w:r w:rsidRPr="001034F7">
                              <w:t>The images were also grabbed in this manner from the League of Legends site– two for each champion: a thumbnail and a portrait. With each click, a JavaScript function was written that located the champion that was clicked on in this dictionary and modified the background of the website to the “portrait” value held in that dictionary.</w:t>
                            </w:r>
                          </w:p>
                          <w:p w14:paraId="150AACEF" w14:textId="77777777" w:rsidR="00103D61" w:rsidRPr="001034F7" w:rsidRDefault="00103D61" w:rsidP="00E66196">
                            <w:pPr>
                              <w:pStyle w:val="Header"/>
                            </w:pPr>
                          </w:p>
                          <w:p w14:paraId="559917FA" w14:textId="5841BDF7" w:rsidR="00103D61" w:rsidRPr="001034F7" w:rsidRDefault="00103D61" w:rsidP="00E66196">
                            <w:pPr>
                              <w:pStyle w:val="Header"/>
                            </w:pPr>
                            <w:r w:rsidRPr="001034F7">
                              <w:t>All data not mentioned in its own paragraph was scraped, cleaned, and processed in a similar fashion – however, most substantial sources of data and their scraping processes are detailed above.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9" type="#_x0000_t202" style="position:absolute;margin-left:55.65pt;margin-top:148pt;width:500.65pt;height:375pt;z-index:2517145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" mv:complextextbox="1" filled="f" stroked="f">
                <v:textbox inset="3.6pt,0,3.6pt,0">
                  <w:txbxContent>
                    <w:p w14:paraId="0BF4B5A9" w14:textId="3399839B" w:rsidR="00103D61" w:rsidRPr="001034F7" w:rsidRDefault="00103D61" w:rsidP="001034F7">
                      <w:pPr>
                        <w:pStyle w:val="Header"/>
                      </w:pPr>
                      <w:proofErr w:type="gramStart"/>
                      <w:r w:rsidRPr="001034F7">
                        <w:t>past</w:t>
                      </w:r>
                      <w:proofErr w:type="gramEnd"/>
                      <w:r w:rsidRPr="001034F7">
                        <w:t xml:space="preserve"> month, etc. We then populated our own data structures – a JSON dictionary – with the</w:t>
                      </w:r>
                      <w:r>
                        <w:t xml:space="preserve"> data that was scraped. </w:t>
                      </w:r>
                    </w:p>
                    <w:p w14:paraId="54E1CF74" w14:textId="77777777" w:rsidR="00103D61" w:rsidRDefault="00103D61" w:rsidP="00E66196">
                      <w:pPr>
                        <w:pStyle w:val="Header"/>
                      </w:pPr>
                    </w:p>
                    <w:p w14:paraId="0F3154F8" w14:textId="3F674FFC" w:rsidR="00103D61" w:rsidRPr="001034F7" w:rsidRDefault="00103D61" w:rsidP="00E66196">
                      <w:pPr>
                        <w:pStyle w:val="Header"/>
                      </w:pPr>
                      <w:r w:rsidRPr="001034F7">
                        <w:t xml:space="preserve">Similarly, the synergies and matchups data was scraped from similar sites. A python script was written to programmatically find the HTML </w:t>
                      </w:r>
                      <w:proofErr w:type="spellStart"/>
                      <w:r w:rsidRPr="001034F7">
                        <w:t>divs</w:t>
                      </w:r>
                      <w:proofErr w:type="spellEnd"/>
                      <w:r w:rsidRPr="001034F7">
                        <w:t xml:space="preserve"> related to the data we were searching for, and then to selectively grab and filter that data before exporting it as a JSON array. One problem we ran into was that the “top5” and “bottom5” matchups and synergies were not differentiated in the site we scraped from, so we had to re-scrape this data in two batches to make sure our selection criteria were more rigorous for each round of scraping (especially since dictionary data structures are unsorted).</w:t>
                      </w:r>
                    </w:p>
                    <w:p w14:paraId="6F6CF76F" w14:textId="77777777" w:rsidR="00103D61" w:rsidRPr="001034F7" w:rsidRDefault="00103D61" w:rsidP="00E66196">
                      <w:pPr>
                        <w:pStyle w:val="Header"/>
                      </w:pPr>
                    </w:p>
                    <w:p w14:paraId="0EB9AE9C" w14:textId="7ED9503D" w:rsidR="00103D61" w:rsidRPr="001034F7" w:rsidRDefault="00103D61" w:rsidP="00E66196">
                      <w:pPr>
                        <w:pStyle w:val="Header"/>
                      </w:pPr>
                      <w:r w:rsidRPr="001034F7">
                        <w:t xml:space="preserve">The champion roles were scraped from a page on </w:t>
                      </w:r>
                      <w:proofErr w:type="spellStart"/>
                      <w:r w:rsidRPr="001034F7">
                        <w:t>LoLKing</w:t>
                      </w:r>
                      <w:proofErr w:type="spellEnd"/>
                      <w:r w:rsidRPr="001034F7">
                        <w:t xml:space="preserve"> that contained a list of each champions contained within their own </w:t>
                      </w:r>
                      <w:proofErr w:type="spellStart"/>
                      <w:r w:rsidRPr="001034F7">
                        <w:t>divs.</w:t>
                      </w:r>
                      <w:proofErr w:type="spellEnd"/>
                      <w:r w:rsidRPr="001034F7">
                        <w:t xml:space="preserve"> These </w:t>
                      </w:r>
                      <w:proofErr w:type="spellStart"/>
                      <w:r w:rsidRPr="001034F7">
                        <w:t>divs</w:t>
                      </w:r>
                      <w:proofErr w:type="spellEnd"/>
                      <w:r w:rsidRPr="001034F7">
                        <w:t xml:space="preserve"> contained a variable number of </w:t>
                      </w:r>
                      <w:proofErr w:type="gramStart"/>
                      <w:r w:rsidRPr="001034F7">
                        <w:t>meta</w:t>
                      </w:r>
                      <w:proofErr w:type="gramEnd"/>
                      <w:r w:rsidRPr="001034F7">
                        <w:t xml:space="preserve"> tags that contained the lane(s) that champion usually plays in the game. Similarly to the processes above, the HTML was scraped from this URL with BeautifulSoup3, and the resulting text was parsed for certain strings that would locate the tag of the champion name, and a variable number of meta tags. These were added to an array, the names were modified to line up with the names we had in our JSON structure containing all champs, and the two were merged. </w:t>
                      </w:r>
                    </w:p>
                    <w:p w14:paraId="425D4EEA" w14:textId="77777777" w:rsidR="00103D61" w:rsidRPr="001034F7" w:rsidRDefault="00103D61" w:rsidP="00E66196">
                      <w:pPr>
                        <w:pStyle w:val="Header"/>
                      </w:pPr>
                    </w:p>
                    <w:p w14:paraId="342D4E30" w14:textId="37234B5F" w:rsidR="00103D61" w:rsidRPr="001034F7" w:rsidRDefault="00103D61" w:rsidP="00E66196">
                      <w:pPr>
                        <w:pStyle w:val="Header"/>
                      </w:pPr>
                      <w:r w:rsidRPr="001034F7">
                        <w:t>The images were also grabbed in this manner from the League of Legends site– two for each champion: a thumbnail and a portrait. With each click, a JavaScript function was written that located the champion that was clicked on in this dictionary and modified the background of the website to the “portrait” value held in that dictionary.</w:t>
                      </w:r>
                    </w:p>
                    <w:p w14:paraId="150AACEF" w14:textId="77777777" w:rsidR="00103D61" w:rsidRPr="001034F7" w:rsidRDefault="00103D61" w:rsidP="00E66196">
                      <w:pPr>
                        <w:pStyle w:val="Header"/>
                      </w:pPr>
                    </w:p>
                    <w:p w14:paraId="559917FA" w14:textId="5841BDF7" w:rsidR="00103D61" w:rsidRPr="001034F7" w:rsidRDefault="00103D61" w:rsidP="00E66196">
                      <w:pPr>
                        <w:pStyle w:val="Header"/>
                      </w:pPr>
                      <w:r w:rsidRPr="001034F7">
                        <w:t>All data not mentioned in its own paragraph was scraped, cleaned, and processed in a similar fashion – however, most substantial sources of data and their scraping processes are detailed above.</w:t>
                      </w:r>
                    </w:p>
                  </w:txbxContent>
                </v:textbox>
                <w10:wrap type="tight" anchorx="page" anchory="page"/>
              </v:shape>
            </w:pict>
          </mc:Fallback>
        </mc:AlternateContent>
      </w:r>
      <w:r w:rsidR="000976F2">
        <w:br w:type="page"/>
      </w:r>
      <w:r w:rsidR="007C0B9B" w:rsidRPr="00A7069A">
        <w:lastRenderedPageBreak/>
        <mc:AlternateContent>
          <mc:Choice Requires="wps">
            <w:drawing>
              <wp:anchor distT="0" distB="0" distL="114300" distR="114300" simplePos="0" relativeHeight="251725825" behindDoc="0" locked="0" layoutInCell="1" allowOverlap="1" wp14:anchorId="2A8F4C79" wp14:editId="04068580">
                <wp:simplePos x="0" y="0"/>
                <wp:positionH relativeFrom="page">
                  <wp:posOffset>706755</wp:posOffset>
                </wp:positionH>
                <wp:positionV relativeFrom="page">
                  <wp:posOffset>4669155</wp:posOffset>
                </wp:positionV>
                <wp:extent cx="6358255" cy="1172845"/>
                <wp:effectExtent l="0" t="0" r="0" b="20955"/>
                <wp:wrapTight wrapText="bothSides">
                  <wp:wrapPolygon edited="0">
                    <wp:start x="0" y="0"/>
                    <wp:lineTo x="0" y="21518"/>
                    <wp:lineTo x="21486" y="21518"/>
                    <wp:lineTo x="21486" y="0"/>
                    <wp:lineTo x="0" y="0"/>
                  </wp:wrapPolygon>
                </wp:wrapTight>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1172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38D13DA" w14:textId="0982CAC5" w:rsidR="00103D61" w:rsidRPr="00D00583" w:rsidRDefault="00103D61" w:rsidP="00AD124E">
                            <w:pPr>
                              <w:pStyle w:val="Header"/>
                            </w:pPr>
                            <w:r w:rsidRPr="00D00583">
                              <w:t xml:space="preserve">The original design included a large headshot of the champion in the center of the page, above any </w:t>
                            </w:r>
                            <w:proofErr w:type="gramStart"/>
                            <w:r w:rsidRPr="00D00583">
                              <w:t>visualizations</w:t>
                            </w:r>
                            <w:proofErr w:type="gramEnd"/>
                            <w:r w:rsidRPr="00D00583">
                              <w:t xml:space="preserve">. However, as we began constructing the page with user goals in mind, we realized that keeping one portrait and name at the top was not sufficient to emphasize which champion the page was currently on (this is extremely important, because all the graphs only list names of other champions that the current one is being compared to). </w:t>
                            </w:r>
                            <w:r>
                              <w:t>As the user scrolls down, we did not want the current champion to become less apparent.</w:t>
                            </w:r>
                          </w:p>
                          <w:p w14:paraId="41B5F556" w14:textId="77777777" w:rsidR="00103D61" w:rsidRPr="00D00583" w:rsidRDefault="00103D61" w:rsidP="00956B18">
                            <w:pPr>
                              <w:pStyle w:val="Header"/>
                            </w:pPr>
                          </w:p>
                          <w:p w14:paraId="2EA589E9" w14:textId="77777777" w:rsidR="00103D61" w:rsidRPr="00D00583" w:rsidRDefault="00103D61" w:rsidP="000976F2">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202" style="position:absolute;margin-left:55.65pt;margin-top:367.65pt;width:500.65pt;height:92.35pt;z-index:2517258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" mv:complextextbox="1" filled="f" stroked="f">
                <v:textbox inset="3.6pt,0,3.6pt,0">
                  <w:txbxContent>
                    <w:p w14:paraId="738D13DA" w14:textId="0982CAC5" w:rsidR="00103D61" w:rsidRPr="00D00583" w:rsidRDefault="00103D61" w:rsidP="00AD124E">
                      <w:pPr>
                        <w:pStyle w:val="Header"/>
                      </w:pPr>
                      <w:r w:rsidRPr="00D00583">
                        <w:t xml:space="preserve">The original design included a large headshot of the champion in the center of the page, above any </w:t>
                      </w:r>
                      <w:proofErr w:type="gramStart"/>
                      <w:r w:rsidRPr="00D00583">
                        <w:t>visualizations</w:t>
                      </w:r>
                      <w:proofErr w:type="gramEnd"/>
                      <w:r w:rsidRPr="00D00583">
                        <w:t xml:space="preserve">. However, as we began constructing the page with user goals in mind, we realized that keeping one portrait and name at the top was not sufficient to emphasize which champion the page was currently on (this is extremely important, because all the graphs only list names of other champions that the current one is being compared to). </w:t>
                      </w:r>
                      <w:r>
                        <w:t>As the user scrolls down, we did not want the current champion to become less apparent.</w:t>
                      </w:r>
                    </w:p>
                    <w:p w14:paraId="41B5F556" w14:textId="77777777" w:rsidR="00103D61" w:rsidRPr="00D00583" w:rsidRDefault="00103D61" w:rsidP="00956B18">
                      <w:pPr>
                        <w:pStyle w:val="Header"/>
                      </w:pPr>
                    </w:p>
                    <w:p w14:paraId="2EA589E9" w14:textId="77777777" w:rsidR="00103D61" w:rsidRPr="00D00583" w:rsidRDefault="00103D61" w:rsidP="000976F2">
                      <w:pPr>
                        <w:pStyle w:val="Header"/>
                      </w:pPr>
                    </w:p>
                  </w:txbxContent>
                </v:textbox>
                <w10:wrap type="tight" anchorx="page" anchory="page"/>
              </v:shape>
            </w:pict>
          </mc:Fallback>
        </mc:AlternateContent>
      </w:r>
      <w:r w:rsidR="00AD124E" w:rsidRPr="00A7069A">
        <mc:AlternateContent>
          <mc:Choice Requires="wps">
            <w:drawing>
              <wp:anchor distT="0" distB="0" distL="114300" distR="114300" simplePos="0" relativeHeight="251736065" behindDoc="0" locked="0" layoutInCell="1" allowOverlap="1" wp14:anchorId="46CF86D0" wp14:editId="4D0661EF">
                <wp:simplePos x="0" y="0"/>
                <wp:positionH relativeFrom="page">
                  <wp:posOffset>798195</wp:posOffset>
                </wp:positionH>
                <wp:positionV relativeFrom="page">
                  <wp:posOffset>7188835</wp:posOffset>
                </wp:positionV>
                <wp:extent cx="6358255" cy="969645"/>
                <wp:effectExtent l="0" t="0" r="0" b="20955"/>
                <wp:wrapTight wrapText="bothSides">
                  <wp:wrapPolygon edited="0">
                    <wp:start x="0" y="0"/>
                    <wp:lineTo x="0" y="21501"/>
                    <wp:lineTo x="21486" y="21501"/>
                    <wp:lineTo x="21486" y="0"/>
                    <wp:lineTo x="0" y="0"/>
                  </wp:wrapPolygon>
                </wp:wrapTight>
                <wp:docPr id="6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969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F29E6BF" w14:textId="7CE6FC0E" w:rsidR="00103D61" w:rsidRPr="00D00583" w:rsidRDefault="00103D61" w:rsidP="00AD124E">
                            <w:pPr>
                              <w:pStyle w:val="Header"/>
                            </w:pPr>
                            <w:r>
                              <w:t>(</w:t>
                            </w:r>
                            <w:proofErr w:type="gramStart"/>
                            <w:r>
                              <w:t>insert</w:t>
                            </w:r>
                            <w:proofErr w:type="gramEnd"/>
                            <w:r>
                              <w:t xml:space="preserve"> original sketch here)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margin-left:62.85pt;margin-top:566.05pt;width:500.65pt;height:76.35pt;z-index:2517360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" mv:complextextbox="1" filled="f" stroked="f">
                <v:textbox inset="3.6pt,0,3.6pt,0">
                  <w:txbxContent>
                    <w:p w14:paraId="0F29E6BF" w14:textId="7CE6FC0E" w:rsidR="00103D61" w:rsidRPr="00D00583" w:rsidRDefault="00103D61" w:rsidP="00AD124E">
                      <w:pPr>
                        <w:pStyle w:val="Header"/>
                      </w:pPr>
                      <w:r>
                        <w:t>(</w:t>
                      </w:r>
                      <w:proofErr w:type="gramStart"/>
                      <w:r>
                        <w:t>insert</w:t>
                      </w:r>
                      <w:proofErr w:type="gramEnd"/>
                      <w:r>
                        <w:t xml:space="preserve"> original sketch here)</w:t>
                      </w:r>
                    </w:p>
                  </w:txbxContent>
                </v:textbox>
                <w10:wrap type="tight" anchorx="page" anchory="page"/>
              </v:shape>
            </w:pict>
          </mc:Fallback>
        </mc:AlternateContent>
      </w:r>
      <w:r w:rsidR="00AD124E" w:rsidRPr="00D00583">
        <w:rPr>
          <w:sz w:val="36"/>
          <w:szCs w:val="36"/>
        </w:rPr>
        <mc:AlternateContent>
          <mc:Choice Requires="wps">
            <w:drawing>
              <wp:anchor distT="0" distB="0" distL="114300" distR="114300" simplePos="0" relativeHeight="251726849" behindDoc="0" locked="0" layoutInCell="0" allowOverlap="1" wp14:anchorId="76BDB0C1" wp14:editId="3D8DE8DA">
                <wp:simplePos x="0" y="0"/>
                <wp:positionH relativeFrom="page">
                  <wp:posOffset>706755</wp:posOffset>
                </wp:positionH>
                <wp:positionV relativeFrom="page">
                  <wp:posOffset>4216400</wp:posOffset>
                </wp:positionV>
                <wp:extent cx="6217920" cy="365760"/>
                <wp:effectExtent l="0" t="0" r="5080" b="15240"/>
                <wp:wrapTight wrapText="bothSides">
                  <wp:wrapPolygon edited="0">
                    <wp:start x="0" y="0"/>
                    <wp:lineTo x="0" y="21000"/>
                    <wp:lineTo x="21529" y="21000"/>
                    <wp:lineTo x="21529" y="0"/>
                    <wp:lineTo x="0" y="0"/>
                  </wp:wrapPolygon>
                </wp:wrapTight>
                <wp:docPr id="5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1FA872B5" w14:textId="410204D0" w:rsidR="00103D61" w:rsidRPr="00D00583" w:rsidRDefault="00103D61" w:rsidP="000976F2">
                            <w:pPr>
                              <w:pStyle w:val="Heading1"/>
                              <w:rPr>
                                <w:sz w:val="36"/>
                              </w:rPr>
                            </w:pPr>
                            <w:r w:rsidRPr="00D00583">
                              <w:rPr>
                                <w:sz w:val="36"/>
                              </w:rPr>
                              <w:t>Design Evolution</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margin-left:55.65pt;margin-top:332pt;width:489.6pt;height:28.8pt;z-index:2517268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" o:allowincell="f" filled="f" stroked="f">
                <v:textbox inset="3.6pt,0,3.6pt,0">
                  <w:txbxContent>
                    <w:p w14:paraId="1FA872B5" w14:textId="410204D0" w:rsidR="00103D61" w:rsidRPr="00D00583" w:rsidRDefault="00103D61" w:rsidP="000976F2">
                      <w:pPr>
                        <w:pStyle w:val="Heading1"/>
                        <w:rPr>
                          <w:sz w:val="36"/>
                        </w:rPr>
                      </w:pPr>
                      <w:r w:rsidRPr="00D00583">
                        <w:rPr>
                          <w:sz w:val="36"/>
                        </w:rPr>
                        <w:t>Design Evolution</w:t>
                      </w:r>
                    </w:p>
                  </w:txbxContent>
                </v:textbox>
                <w10:wrap type="tight" anchorx="page" anchory="page"/>
              </v:shape>
            </w:pict>
          </mc:Fallback>
        </mc:AlternateContent>
      </w:r>
      <w:r w:rsidRPr="00A7069A">
        <mc:AlternateContent>
          <mc:Choice Requires="wps">
            <w:drawing>
              <wp:anchor distT="0" distB="0" distL="114300" distR="114300" simplePos="0" relativeHeight="251731969" behindDoc="0" locked="0" layoutInCell="1" allowOverlap="1" wp14:anchorId="78F42978" wp14:editId="1A09CBCA">
                <wp:simplePos x="0" y="0"/>
                <wp:positionH relativeFrom="page">
                  <wp:posOffset>706755</wp:posOffset>
                </wp:positionH>
                <wp:positionV relativeFrom="page">
                  <wp:posOffset>2056765</wp:posOffset>
                </wp:positionV>
                <wp:extent cx="6358255" cy="1956435"/>
                <wp:effectExtent l="0" t="0" r="0" b="24765"/>
                <wp:wrapTight wrapText="bothSides">
                  <wp:wrapPolygon edited="0">
                    <wp:start x="0" y="0"/>
                    <wp:lineTo x="0" y="21593"/>
                    <wp:lineTo x="21486" y="21593"/>
                    <wp:lineTo x="21486" y="0"/>
                    <wp:lineTo x="0" y="0"/>
                  </wp:wrapPolygon>
                </wp:wrapTight>
                <wp:docPr id="5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1956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D8C1BB3" w14:textId="77777777" w:rsidR="00103D61" w:rsidRPr="001034F7" w:rsidRDefault="00103D61" w:rsidP="00D00583">
                            <w:pPr>
                              <w:pStyle w:val="Header"/>
                            </w:pPr>
                            <w:proofErr w:type="gramStart"/>
                            <w:r w:rsidRPr="001034F7">
                              <w:t>confirming</w:t>
                            </w:r>
                            <w:proofErr w:type="gramEnd"/>
                            <w:r w:rsidRPr="001034F7">
                              <w:t xml:space="preserve"> that our data looked like this, we continued on with our design (with some y-axis tweaks), and built the line charts with linking and brushing as currently displayed on the website.</w:t>
                            </w:r>
                          </w:p>
                          <w:p w14:paraId="030FAA53" w14:textId="77777777" w:rsidR="00103D61" w:rsidRPr="001034F7" w:rsidRDefault="00103D61" w:rsidP="00D00583">
                            <w:pPr>
                              <w:pStyle w:val="Header"/>
                            </w:pPr>
                          </w:p>
                          <w:p w14:paraId="0B05F537" w14:textId="77777777" w:rsidR="00103D61" w:rsidRPr="001034F7" w:rsidRDefault="00103D61" w:rsidP="00D00583">
                            <w:pPr>
                              <w:pStyle w:val="Header"/>
                            </w:pPr>
                            <w:r w:rsidRPr="001034F7">
                              <w:t>Similarly, when we were looking at the “related work” on matchups and synergies, we noticed that most champions’ matchup and synergy win-rates also hovered around 50%. However, this 50% mark is essential in determining whether or not a champion is overall “good” or “bad” with someone, and we were inspired by the poor visualizations we came across to make this point very clear. We also explored this data with a crude version of what is now presented in the project, and again found that a bar graph diverging at 50% represented the data cleanly and with the appropriate range, and we were able to move forward comfortably with this insight in mind.</w:t>
                            </w:r>
                          </w:p>
                          <w:p w14:paraId="7E9D0842" w14:textId="77777777" w:rsidR="00103D61" w:rsidRPr="001034F7" w:rsidRDefault="00103D61" w:rsidP="00D00583">
                            <w:pPr>
                              <w:pStyle w:val="Header"/>
                            </w:pPr>
                          </w:p>
                          <w:p w14:paraId="6BCA7D63" w14:textId="77777777" w:rsidR="00103D61" w:rsidRPr="001034F7" w:rsidRDefault="00103D61" w:rsidP="00D00583">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margin-left:55.65pt;margin-top:161.95pt;width:500.65pt;height:154.05pt;z-index:25173196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" mv:complextextbox="1" filled="f" stroked="f">
                <v:textbox inset="3.6pt,0,3.6pt,0">
                  <w:txbxContent>
                    <w:p w14:paraId="7D8C1BB3" w14:textId="77777777" w:rsidR="00103D61" w:rsidRPr="001034F7" w:rsidRDefault="00103D61" w:rsidP="00D00583">
                      <w:pPr>
                        <w:pStyle w:val="Header"/>
                      </w:pPr>
                      <w:proofErr w:type="gramStart"/>
                      <w:r w:rsidRPr="001034F7">
                        <w:t>confirming</w:t>
                      </w:r>
                      <w:proofErr w:type="gramEnd"/>
                      <w:r w:rsidRPr="001034F7">
                        <w:t xml:space="preserve"> that our data looked like this, we continued on with our design (with some y-axis tweaks), and built the line charts with linking and brushing as currently displayed on the website.</w:t>
                      </w:r>
                    </w:p>
                    <w:p w14:paraId="030FAA53" w14:textId="77777777" w:rsidR="00103D61" w:rsidRPr="001034F7" w:rsidRDefault="00103D61" w:rsidP="00D00583">
                      <w:pPr>
                        <w:pStyle w:val="Header"/>
                      </w:pPr>
                    </w:p>
                    <w:p w14:paraId="0B05F537" w14:textId="77777777" w:rsidR="00103D61" w:rsidRPr="001034F7" w:rsidRDefault="00103D61" w:rsidP="00D00583">
                      <w:pPr>
                        <w:pStyle w:val="Header"/>
                      </w:pPr>
                      <w:r w:rsidRPr="001034F7">
                        <w:t>Similarly, when we were looking at the “related work” on matchups and synergies, we noticed that most champions’ matchup and synergy win-rates also hovered around 50%. However, this 50% mark is essential in determining whether or not a champion is overall “good” or “bad” with someone, and we were inspired by the poor visualizations we came across to make this point very clear. We also explored this data with a crude version of what is now presented in the project, and again found that a bar graph diverging at 50% represented the data cleanly and with the appropriate range, and we were able to move forward comfortably with this insight in mind.</w:t>
                      </w:r>
                    </w:p>
                    <w:p w14:paraId="7E9D0842" w14:textId="77777777" w:rsidR="00103D61" w:rsidRPr="001034F7" w:rsidRDefault="00103D61" w:rsidP="00D00583">
                      <w:pPr>
                        <w:pStyle w:val="Header"/>
                      </w:pPr>
                    </w:p>
                    <w:p w14:paraId="6BCA7D63" w14:textId="77777777" w:rsidR="00103D61" w:rsidRPr="001034F7" w:rsidRDefault="00103D61" w:rsidP="00D00583">
                      <w:pPr>
                        <w:pStyle w:val="Header"/>
                      </w:pPr>
                    </w:p>
                  </w:txbxContent>
                </v:textbox>
                <w10:wrap type="tight" anchorx="page" anchory="page"/>
              </v:shape>
            </w:pict>
          </mc:Fallback>
        </mc:AlternateContent>
      </w:r>
      <w:r w:rsidR="00AD124E">
        <w:br w:type="page"/>
      </w:r>
      <w:r w:rsidR="00AD124E" w:rsidRPr="00A7069A">
        <w:lastRenderedPageBreak/>
        <mc:AlternateContent>
          <mc:Choice Requires="wps">
            <w:drawing>
              <wp:anchor distT="0" distB="0" distL="114300" distR="114300" simplePos="0" relativeHeight="251734017" behindDoc="0" locked="0" layoutInCell="1" allowOverlap="1" wp14:anchorId="6DB09DFA" wp14:editId="37CAD456">
                <wp:simplePos x="0" y="0"/>
                <wp:positionH relativeFrom="page">
                  <wp:posOffset>706755</wp:posOffset>
                </wp:positionH>
                <wp:positionV relativeFrom="page">
                  <wp:posOffset>2017395</wp:posOffset>
                </wp:positionV>
                <wp:extent cx="6358255" cy="7268845"/>
                <wp:effectExtent l="0" t="0" r="0" b="20955"/>
                <wp:wrapTight wrapText="bothSides">
                  <wp:wrapPolygon edited="0">
                    <wp:start x="0" y="0"/>
                    <wp:lineTo x="0" y="21587"/>
                    <wp:lineTo x="21486" y="21587"/>
                    <wp:lineTo x="21486" y="0"/>
                    <wp:lineTo x="0" y="0"/>
                  </wp:wrapPolygon>
                </wp:wrapTight>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7268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44AE8D74" w14:textId="77777777" w:rsidR="00103D61" w:rsidRPr="00D00583" w:rsidRDefault="00103D61" w:rsidP="00AD124E">
                            <w:pPr>
                              <w:pStyle w:val="Header"/>
                            </w:pPr>
                            <w:r w:rsidRPr="00D00583">
                              <w:t>We also felt the user experience would be more compelling with a larger, more colorful page, so we decided to modify our design into a fading background and translucent data boxes floating above it.</w:t>
                            </w:r>
                          </w:p>
                          <w:p w14:paraId="77756A09" w14:textId="77777777" w:rsidR="00103D61" w:rsidRPr="00D00583" w:rsidRDefault="00103D61" w:rsidP="00AD124E">
                            <w:pPr>
                              <w:pStyle w:val="Header"/>
                            </w:pPr>
                          </w:p>
                          <w:p w14:paraId="6E71E5BC" w14:textId="4525AFC9" w:rsidR="00103D61" w:rsidRPr="00D00583" w:rsidRDefault="00103D61" w:rsidP="00AD124E">
                            <w:pPr>
                              <w:pStyle w:val="Header"/>
                            </w:pPr>
                            <w:r>
                              <w:t xml:space="preserve">We </w:t>
                            </w:r>
                            <w:r w:rsidRPr="00D00583">
                              <w:t>originally planned the search bar to remove all other champions that weren’t matching the portion of input the user had already typed. We decided to include them, faded out, both for aesthetic reasons and to make the o</w:t>
                            </w:r>
                            <w:r>
                              <w:t>ther champions more accessible even if they were not explicitly searched for in the particular query. We faded them out very significantly, however, to ensure they are not distracting to the eye.</w:t>
                            </w:r>
                          </w:p>
                          <w:p w14:paraId="228750EA" w14:textId="77777777" w:rsidR="00103D61" w:rsidRPr="00D00583" w:rsidRDefault="00103D61" w:rsidP="00AD124E">
                            <w:pPr>
                              <w:pStyle w:val="Header"/>
                            </w:pPr>
                          </w:p>
                          <w:p w14:paraId="3C37DEF9" w14:textId="5612E9B2" w:rsidR="00103D61" w:rsidRDefault="00103D61" w:rsidP="00AD124E">
                            <w:pPr>
                              <w:pStyle w:val="Header"/>
                            </w:pPr>
                            <w:r>
                              <w:t xml:space="preserve">In terms of other features of the search bar design, we wanted to include a home button in a place that would leave the page feeling balanced. We didn’t want to add a logo or place the home button on the page itself, as that felt like it was compromising real estate from the visualizations and violated the clean, window-like design we wanted to present to users. Having the home button </w:t>
                            </w:r>
                            <w:proofErr w:type="gramStart"/>
                            <w:r>
                              <w:t>be</w:t>
                            </w:r>
                            <w:proofErr w:type="gramEnd"/>
                            <w:r>
                              <w:t xml:space="preserve"> visible but unobtrusive was important, but we changed the original design to allow for both the home button and the champion icons to light up on </w:t>
                            </w:r>
                            <w:proofErr w:type="spellStart"/>
                            <w:r>
                              <w:t>mouseover</w:t>
                            </w:r>
                            <w:proofErr w:type="spellEnd"/>
                            <w:r>
                              <w:t xml:space="preserve"> (and for the cursor to change to a hand) to emphasize the </w:t>
                            </w:r>
                            <w:proofErr w:type="spellStart"/>
                            <w:r>
                              <w:t>clickability</w:t>
                            </w:r>
                            <w:proofErr w:type="spellEnd"/>
                            <w:r>
                              <w:t xml:space="preserve"> of these buttons.</w:t>
                            </w:r>
                          </w:p>
                          <w:p w14:paraId="25E87F4A" w14:textId="77777777" w:rsidR="00103D61" w:rsidRDefault="00103D61" w:rsidP="00AD124E">
                            <w:pPr>
                              <w:pStyle w:val="Header"/>
                            </w:pPr>
                          </w:p>
                          <w:p w14:paraId="62B39290" w14:textId="77777777" w:rsidR="00103D61" w:rsidRDefault="00103D61" w:rsidP="00AD124E">
                            <w:pPr>
                              <w:pStyle w:val="Header"/>
                            </w:pPr>
                            <w:r>
                              <w:t xml:space="preserve">When designing the graphs for each champion, we didn’t want to cover up arbitrary parts of the background, as that would be aesthetically frustrating and also shows the user less information. To remedy this, we decided to overlay black boxes on the background that were dark enough to make the text and visualizations very clear, but also so the background image remained coherent and visually appealing. </w:t>
                            </w:r>
                          </w:p>
                          <w:p w14:paraId="164DD833" w14:textId="77777777" w:rsidR="00103D61" w:rsidRDefault="00103D61" w:rsidP="00AD124E">
                            <w:pPr>
                              <w:pStyle w:val="Header"/>
                            </w:pPr>
                          </w:p>
                          <w:p w14:paraId="6367F5F9" w14:textId="5511ECC4" w:rsidR="00103D61" w:rsidRDefault="00103D61" w:rsidP="00AD124E">
                            <w:pPr>
                              <w:pStyle w:val="Header"/>
                            </w:pPr>
                            <w:r>
                              <w:t xml:space="preserve">We decided to place the win-rate line graph as the first graph that is visible because it presents the most general information possible about the champion. To this extent, we decided to keep the balance of graphs on the page slightly uneven, so the champion’s face (which is always positioned to the top right) is shown. To remedy the balance to some extent, and also because this space was very open, we placed a shorter brushing tool that covered all three line graphs at once. This design decision was made with the rationale that a person using the brushing tool would be interested in a specific time in the past, and the other graphs are rendered useless if they still depict the old visualization frame. Win, pick, and ban rates are highly correlated and mutually support each other, and under very few circumstances would anyone decide they wanted to see them displaying separate time frames.  </w:t>
                            </w:r>
                          </w:p>
                          <w:p w14:paraId="3B6AC762" w14:textId="77777777" w:rsidR="00103D61" w:rsidRDefault="00103D61" w:rsidP="00AD124E">
                            <w:pPr>
                              <w:pStyle w:val="Header"/>
                            </w:pPr>
                          </w:p>
                          <w:p w14:paraId="0A6FC190" w14:textId="66512B15" w:rsidR="00103D61" w:rsidRPr="00D00583" w:rsidRDefault="00103D61" w:rsidP="00AD124E">
                            <w:pPr>
                              <w:pStyle w:val="Header"/>
                            </w:pPr>
                            <w:r>
                              <w:t xml:space="preserve">Another change in design we made along the way included the setup for the matchups and synergies. At one point we wanted to display all 118 champions vertically in each chart, but realized that this information is not quite so useful and would also require immense amounts of scrolling. The most important information for a user would be the champions this particular character is the best or the worst with – or the best or the worst against. To keep the page clean and readable and to keep the graphs from being overwhelming, we decided to convey this most essential information in the top 5 </w:t>
                            </w:r>
                          </w:p>
                          <w:p w14:paraId="4671D89D" w14:textId="77777777" w:rsidR="00103D61" w:rsidRPr="00D00583" w:rsidRDefault="00103D61" w:rsidP="00AD124E">
                            <w:pPr>
                              <w:pStyle w:val="Header"/>
                            </w:pPr>
                          </w:p>
                          <w:p w14:paraId="188FD6EE" w14:textId="77777777" w:rsidR="00103D61" w:rsidRPr="00D00583" w:rsidRDefault="00103D61" w:rsidP="00AD124E">
                            <w:pPr>
                              <w:pStyle w:val="Header"/>
                            </w:pPr>
                            <w:r w:rsidRPr="00D00583">
                              <w:t>What are the different visualizations you considered? Justify the design decisions you made using the perceptual and design principles you learned in the course.</w:t>
                            </w:r>
                          </w:p>
                          <w:p w14:paraId="61351E68" w14:textId="77777777" w:rsidR="00103D61" w:rsidRPr="00D00583" w:rsidRDefault="00103D61" w:rsidP="00AD124E">
                            <w:pPr>
                              <w:pStyle w:val="Header"/>
                            </w:pPr>
                          </w:p>
                          <w:p w14:paraId="4DDC7397" w14:textId="77777777" w:rsidR="00103D61" w:rsidRPr="00D00583" w:rsidRDefault="00103D61" w:rsidP="00AD124E">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4" type="#_x0000_t202" style="position:absolute;margin-left:55.65pt;margin-top:158.85pt;width:500.65pt;height:572.35pt;z-index:2517340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" mv:complextextbox="1" filled="f" stroked="f">
                <v:textbox inset="3.6pt,0,3.6pt,0">
                  <w:txbxContent>
                    <w:p w14:paraId="44AE8D74" w14:textId="77777777" w:rsidR="00103D61" w:rsidRPr="00D00583" w:rsidRDefault="00103D61" w:rsidP="00AD124E">
                      <w:pPr>
                        <w:pStyle w:val="Header"/>
                      </w:pPr>
                      <w:r w:rsidRPr="00D00583">
                        <w:t>We also felt the user experience would be more compelling with a larger, more colorful page, so we decided to modify our design into a fading background and translucent data boxes floating above it.</w:t>
                      </w:r>
                    </w:p>
                    <w:p w14:paraId="77756A09" w14:textId="77777777" w:rsidR="00103D61" w:rsidRPr="00D00583" w:rsidRDefault="00103D61" w:rsidP="00AD124E">
                      <w:pPr>
                        <w:pStyle w:val="Header"/>
                      </w:pPr>
                    </w:p>
                    <w:p w14:paraId="6E71E5BC" w14:textId="4525AFC9" w:rsidR="00103D61" w:rsidRPr="00D00583" w:rsidRDefault="00103D61" w:rsidP="00AD124E">
                      <w:pPr>
                        <w:pStyle w:val="Header"/>
                      </w:pPr>
                      <w:r>
                        <w:t xml:space="preserve">We </w:t>
                      </w:r>
                      <w:r w:rsidRPr="00D00583">
                        <w:t>originally planned the search bar to remove all other champions that weren’t matching the portion of input the user had already typed. We decided to include them, faded out, both for aesthetic reasons and to make the o</w:t>
                      </w:r>
                      <w:r>
                        <w:t>ther champions more accessible even if they were not explicitly searched for in the particular query. We faded them out very significantly, however, to ensure they are not distracting to the eye.</w:t>
                      </w:r>
                    </w:p>
                    <w:p w14:paraId="228750EA" w14:textId="77777777" w:rsidR="00103D61" w:rsidRPr="00D00583" w:rsidRDefault="00103D61" w:rsidP="00AD124E">
                      <w:pPr>
                        <w:pStyle w:val="Header"/>
                      </w:pPr>
                    </w:p>
                    <w:p w14:paraId="3C37DEF9" w14:textId="5612E9B2" w:rsidR="00103D61" w:rsidRDefault="00103D61" w:rsidP="00AD124E">
                      <w:pPr>
                        <w:pStyle w:val="Header"/>
                      </w:pPr>
                      <w:r>
                        <w:t xml:space="preserve">In terms of other features of the search bar design, we wanted to include a home button in a place that would leave the page feeling balanced. We didn’t want to add a logo or place the home button on the page itself, as that felt like it was compromising real estate from the visualizations and violated the clean, window-like design we wanted to present to users. Having the home button </w:t>
                      </w:r>
                      <w:proofErr w:type="gramStart"/>
                      <w:r>
                        <w:t>be</w:t>
                      </w:r>
                      <w:proofErr w:type="gramEnd"/>
                      <w:r>
                        <w:t xml:space="preserve"> visible but unobtrusive was important, but we changed the original design to allow for both the home button and the champion icons to light up on </w:t>
                      </w:r>
                      <w:proofErr w:type="spellStart"/>
                      <w:r>
                        <w:t>mouseover</w:t>
                      </w:r>
                      <w:proofErr w:type="spellEnd"/>
                      <w:r>
                        <w:t xml:space="preserve"> (and for the cursor to change to a hand) to emphasize the </w:t>
                      </w:r>
                      <w:proofErr w:type="spellStart"/>
                      <w:r>
                        <w:t>clickability</w:t>
                      </w:r>
                      <w:proofErr w:type="spellEnd"/>
                      <w:r>
                        <w:t xml:space="preserve"> of these buttons.</w:t>
                      </w:r>
                    </w:p>
                    <w:p w14:paraId="25E87F4A" w14:textId="77777777" w:rsidR="00103D61" w:rsidRDefault="00103D61" w:rsidP="00AD124E">
                      <w:pPr>
                        <w:pStyle w:val="Header"/>
                      </w:pPr>
                    </w:p>
                    <w:p w14:paraId="62B39290" w14:textId="77777777" w:rsidR="00103D61" w:rsidRDefault="00103D61" w:rsidP="00AD124E">
                      <w:pPr>
                        <w:pStyle w:val="Header"/>
                      </w:pPr>
                      <w:r>
                        <w:t xml:space="preserve">When designing the graphs for each champion, we didn’t want to cover up arbitrary parts of the background, as that would be aesthetically frustrating and also shows the user less information. To remedy this, we decided to overlay black boxes on the background that were dark enough to make the text and visualizations very clear, but also so the background image remained coherent and visually appealing. </w:t>
                      </w:r>
                    </w:p>
                    <w:p w14:paraId="164DD833" w14:textId="77777777" w:rsidR="00103D61" w:rsidRDefault="00103D61" w:rsidP="00AD124E">
                      <w:pPr>
                        <w:pStyle w:val="Header"/>
                      </w:pPr>
                    </w:p>
                    <w:p w14:paraId="6367F5F9" w14:textId="5511ECC4" w:rsidR="00103D61" w:rsidRDefault="00103D61" w:rsidP="00AD124E">
                      <w:pPr>
                        <w:pStyle w:val="Header"/>
                      </w:pPr>
                      <w:r>
                        <w:t xml:space="preserve">We decided to place the win-rate line graph as the first graph that is visible because it presents the most general information possible about the champion. To this extent, we decided to keep the balance of graphs on the page slightly uneven, so the champion’s face (which is always positioned to the top right) is shown. To remedy the balance to some extent, and also because this space was very open, we placed a shorter brushing tool that covered all three line graphs at once. This design decision was made with the rationale that a person using the brushing tool would be interested in a specific time in the past, and the other graphs are rendered useless if they still depict the old visualization frame. Win, pick, and ban rates are highly correlated and mutually support each other, and under very few circumstances would anyone decide they wanted to see them displaying separate time frames.  </w:t>
                      </w:r>
                    </w:p>
                    <w:p w14:paraId="3B6AC762" w14:textId="77777777" w:rsidR="00103D61" w:rsidRDefault="00103D61" w:rsidP="00AD124E">
                      <w:pPr>
                        <w:pStyle w:val="Header"/>
                      </w:pPr>
                    </w:p>
                    <w:p w14:paraId="0A6FC190" w14:textId="66512B15" w:rsidR="00103D61" w:rsidRPr="00D00583" w:rsidRDefault="00103D61" w:rsidP="00AD124E">
                      <w:pPr>
                        <w:pStyle w:val="Header"/>
                      </w:pPr>
                      <w:r>
                        <w:t xml:space="preserve">Another change in design we made along the way included the setup for the matchups and synergies. At one point we wanted to display all 118 champions vertically in each chart, but realized that this information is not quite so useful and would also require immense amounts of scrolling. The most important information for a user would be the champions this particular character is the best or the worst with – or the best or the worst against. To keep the page clean and readable and to keep the graphs from being overwhelming, we decided to convey this most essential information in the top 5 </w:t>
                      </w:r>
                    </w:p>
                    <w:p w14:paraId="4671D89D" w14:textId="77777777" w:rsidR="00103D61" w:rsidRPr="00D00583" w:rsidRDefault="00103D61" w:rsidP="00AD124E">
                      <w:pPr>
                        <w:pStyle w:val="Header"/>
                      </w:pPr>
                    </w:p>
                    <w:p w14:paraId="188FD6EE" w14:textId="77777777" w:rsidR="00103D61" w:rsidRPr="00D00583" w:rsidRDefault="00103D61" w:rsidP="00AD124E">
                      <w:pPr>
                        <w:pStyle w:val="Header"/>
                      </w:pPr>
                      <w:r w:rsidRPr="00D00583">
                        <w:t>What are the different visualizations you considered? Justify the design decisions you made using the perceptual and design principles you learned in the course.</w:t>
                      </w:r>
                    </w:p>
                    <w:p w14:paraId="61351E68" w14:textId="77777777" w:rsidR="00103D61" w:rsidRPr="00D00583" w:rsidRDefault="00103D61" w:rsidP="00AD124E">
                      <w:pPr>
                        <w:pStyle w:val="Header"/>
                      </w:pPr>
                    </w:p>
                    <w:p w14:paraId="4DDC7397" w14:textId="77777777" w:rsidR="00103D61" w:rsidRPr="00D00583" w:rsidRDefault="00103D61" w:rsidP="00AD124E">
                      <w:pPr>
                        <w:pStyle w:val="Header"/>
                      </w:pPr>
                    </w:p>
                  </w:txbxContent>
                </v:textbox>
                <w10:wrap type="tight" anchorx="page" anchory="page"/>
              </v:shape>
            </w:pict>
          </mc:Fallback>
        </mc:AlternateContent>
      </w:r>
      <w:r w:rsidR="00444D26">
        <w:br w:type="page"/>
      </w:r>
      <w:r w:rsidR="00444D26" w:rsidRPr="00A7069A">
        <w:lastRenderedPageBreak/>
        <mc:AlternateContent>
          <mc:Choice Requires="wps">
            <w:drawing>
              <wp:anchor distT="0" distB="0" distL="114300" distR="114300" simplePos="0" relativeHeight="251738113" behindDoc="0" locked="0" layoutInCell="1" allowOverlap="1" wp14:anchorId="104A93F3" wp14:editId="3ACA5D2D">
                <wp:simplePos x="0" y="0"/>
                <wp:positionH relativeFrom="page">
                  <wp:posOffset>706755</wp:posOffset>
                </wp:positionH>
                <wp:positionV relativeFrom="page">
                  <wp:posOffset>2169795</wp:posOffset>
                </wp:positionV>
                <wp:extent cx="6358255" cy="7268845"/>
                <wp:effectExtent l="0" t="0" r="0" b="20955"/>
                <wp:wrapTight wrapText="bothSides">
                  <wp:wrapPolygon edited="0">
                    <wp:start x="0" y="0"/>
                    <wp:lineTo x="0" y="21587"/>
                    <wp:lineTo x="21486" y="21587"/>
                    <wp:lineTo x="21486" y="0"/>
                    <wp:lineTo x="0" y="0"/>
                  </wp:wrapPolygon>
                </wp:wrapTight>
                <wp:docPr id="6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7268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68CFA19B" w14:textId="0298C492" w:rsidR="00103D61" w:rsidRDefault="00103D61" w:rsidP="00444D26">
                            <w:pPr>
                              <w:pStyle w:val="Header"/>
                            </w:pPr>
                            <w:proofErr w:type="gramStart"/>
                            <w:r>
                              <w:t>best</w:t>
                            </w:r>
                            <w:proofErr w:type="gramEnd"/>
                            <w:r>
                              <w:t xml:space="preserve"> and worst synergies and matchups. The data for the in-between champions was also difficult to find reliably or to come by, so instead of compromising both the design and the reliability of the data we displayed, we ended up deciding that this indeed was the best decision given the situation.</w:t>
                            </w:r>
                          </w:p>
                          <w:p w14:paraId="37466C25" w14:textId="77777777" w:rsidR="00103D61" w:rsidRDefault="00103D61" w:rsidP="00444D26">
                            <w:pPr>
                              <w:pStyle w:val="Header"/>
                            </w:pPr>
                          </w:p>
                          <w:p w14:paraId="23AFA0AF" w14:textId="03E83F0E" w:rsidR="00103D61" w:rsidRDefault="00103D61" w:rsidP="00444D26">
                            <w:pPr>
                              <w:pStyle w:val="Header"/>
                            </w:pPr>
                            <w:r>
                              <w:t xml:space="preserve">The design for the search bar toggle was also discussed. There were ideas thrown around of making it a drop-down (as we ran into the same problem with the home button – not wanting to make it obtrusive on the clean, scrollable visualization area below the </w:t>
                            </w:r>
                            <w:proofErr w:type="spellStart"/>
                            <w:r>
                              <w:t>searchbar</w:t>
                            </w:r>
                            <w:proofErr w:type="spellEnd"/>
                            <w:r>
                              <w:t>) but also not wanting to create too much clutter along the top. Eventually, we decided that accessibility was also very important, as people using these buttons are more likely to be users needing a quick decision on who to play – and therefore need to filter their options by lane. We kept the buttons unobtrusive by keeping them small and plaintext, and making it very apparent which is currently selected by filling the entire button in. They were originally placed on the left top corner, but realizing that this seemed unclean and much more obtrusive as it is the “origin” of the page and the first corner that is seen, we decided to move it to the right side.</w:t>
                            </w:r>
                          </w:p>
                          <w:p w14:paraId="43055F40" w14:textId="77777777" w:rsidR="00103D61" w:rsidRDefault="00103D61" w:rsidP="00444D26">
                            <w:pPr>
                              <w:pStyle w:val="Header"/>
                            </w:pPr>
                          </w:p>
                          <w:p w14:paraId="40240240" w14:textId="065CA23C" w:rsidR="00103D61" w:rsidRDefault="00103D61" w:rsidP="00444D26">
                            <w:pPr>
                              <w:pStyle w:val="Header"/>
                            </w:pPr>
                            <w:r>
                              <w:t>In terms of general design decisions, we wanted to keep the colors neutral – and when they were not neutral, in the case of the red-and-green synergies and matchups bar charts, that they were colored for a very clear and logical reason (no rainbow scales were used, yay!). We decided on nothing more complicated than a line chart or a bar chart because we felt that these basic but powerful visuals conveyed the data most cleanly and most naturally, not requiring the user to examine keys or color schemes or other unusual contraptions in order to glean the data from the visual. While this was discussed in class as a tradeoff between simplicity/cleanliness and memorability, we felt that other aspects of the site could capture the memorability aspect without negatively affecting the most important part – the data visualization. To this end, we kept the line graphs very simple, and added brushing and linking as a way to keep the user interested and also to make the data more accessible for each user’s needs. Likewise, we allowed the bar charts to be sortable by champion name or by value – so if a person is looking for a particular champion to see whether their favorite synergy is supposed to be good, they can do so easily. Or, if someone else is looking to see what champion is the best to play with a particular other one, that is also easy to look up as well – just sort the data to display by value.</w:t>
                            </w:r>
                          </w:p>
                          <w:p w14:paraId="5D6E2847" w14:textId="77777777" w:rsidR="00103D61" w:rsidRDefault="00103D61" w:rsidP="00444D26">
                            <w:pPr>
                              <w:pStyle w:val="Header"/>
                            </w:pPr>
                          </w:p>
                          <w:p w14:paraId="75350A98" w14:textId="185EE457" w:rsidR="00103D61" w:rsidRPr="00D00583" w:rsidRDefault="00F36143" w:rsidP="00444D26">
                            <w:pPr>
                              <w:pStyle w:val="Header"/>
                            </w:pPr>
                            <w:r>
                              <w:t xml:space="preserve">The only other major design decision we ended up debating was on the y-axis scales of the line graphs. If we kept all of them consistent, that may present a more comparable picture across multiple graphs. However, this would also make them less readable and create a lot of white space either above or underneath the essential line. We decided to make the y-scale variable to the data it is attempting to display, because cross-graph comparisons are likely to be only pattern based. Ban rates will always be on a very different scale than pick rates do – but that’s okay, being able to tell how much one goes up by as opposed to the other is the point of the visualization. The absolute numbers are also highlighted by the tooltips when one point of any of the charts is </w:t>
                            </w:r>
                            <w:proofErr w:type="spellStart"/>
                            <w:r>
                              <w:t>moused</w:t>
                            </w:r>
                            <w:proofErr w:type="spellEnd"/>
                            <w:r>
                              <w:t xml:space="preserve"> over, making the absolute values also very apparent to the viewer.</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5" type="#_x0000_t202" style="position:absolute;margin-left:55.65pt;margin-top:170.85pt;width:500.65pt;height:572.35pt;z-index:25173811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" mv:complextextbox="1" filled="f" stroked="f">
                <v:textbox inset="3.6pt,0,3.6pt,0">
                  <w:txbxContent>
                    <w:p w14:paraId="68CFA19B" w14:textId="0298C492" w:rsidR="00103D61" w:rsidRDefault="00103D61" w:rsidP="00444D26">
                      <w:pPr>
                        <w:pStyle w:val="Header"/>
                      </w:pPr>
                      <w:proofErr w:type="gramStart"/>
                      <w:r>
                        <w:t>best</w:t>
                      </w:r>
                      <w:proofErr w:type="gramEnd"/>
                      <w:r>
                        <w:t xml:space="preserve"> and worst synergies and matchups. The data for the in-between champions was also difficult to find reliably or to come by, so instead of compromising both the design and the reliability of the data we displayed, we ended up deciding that this indeed was the best decision given the situation.</w:t>
                      </w:r>
                    </w:p>
                    <w:p w14:paraId="37466C25" w14:textId="77777777" w:rsidR="00103D61" w:rsidRDefault="00103D61" w:rsidP="00444D26">
                      <w:pPr>
                        <w:pStyle w:val="Header"/>
                      </w:pPr>
                    </w:p>
                    <w:p w14:paraId="23AFA0AF" w14:textId="03E83F0E" w:rsidR="00103D61" w:rsidRDefault="00103D61" w:rsidP="00444D26">
                      <w:pPr>
                        <w:pStyle w:val="Header"/>
                      </w:pPr>
                      <w:r>
                        <w:t xml:space="preserve">The design for the search bar toggle was also discussed. There were ideas thrown around of making it a drop-down (as we ran into the same problem with the home button – not wanting to make it obtrusive on the clean, scrollable visualization area below the </w:t>
                      </w:r>
                      <w:proofErr w:type="spellStart"/>
                      <w:r>
                        <w:t>searchbar</w:t>
                      </w:r>
                      <w:proofErr w:type="spellEnd"/>
                      <w:r>
                        <w:t>) but also not wanting to create too much clutter along the top. Eventually, we decided that accessibility was also very important, as people using these buttons are more likely to be users needing a quick decision on who to play – and therefore need to filter their options by lane. We kept the buttons unobtrusive by keeping them small and plaintext, and making it very apparent which is currently selected by filling the entire button in. They were originally placed on the left top corner, but realizing that this seemed unclean and much more obtrusive as it is the “origin” of the page and the first corner that is seen, we decided to move it to the right side.</w:t>
                      </w:r>
                    </w:p>
                    <w:p w14:paraId="43055F40" w14:textId="77777777" w:rsidR="00103D61" w:rsidRDefault="00103D61" w:rsidP="00444D26">
                      <w:pPr>
                        <w:pStyle w:val="Header"/>
                      </w:pPr>
                    </w:p>
                    <w:p w14:paraId="40240240" w14:textId="065CA23C" w:rsidR="00103D61" w:rsidRDefault="00103D61" w:rsidP="00444D26">
                      <w:pPr>
                        <w:pStyle w:val="Header"/>
                      </w:pPr>
                      <w:r>
                        <w:t>In terms of general design decisions, we wanted to keep the colors neutral – and when they were not neutral, in the case of the red-and-green synergies and matchups bar charts, that they were colored for a very clear and logical reason (no rainbow scales were used, yay!). We decided on nothing more complicated than a line chart or a bar chart because we felt that these basic but powerful visuals conveyed the data most cleanly and most naturally, not requiring the user to examine keys or color schemes or other unusual contraptions in order to glean the data from the visual. While this was discussed in class as a tradeoff between simplicity/cleanliness and memorability, we felt that other aspects of the site could capture the memorability aspect without negatively affecting the most important part – the data visualization. To this end, we kept the line graphs very simple, and added brushing and linking as a way to keep the user interested and also to make the data more accessible for each user’s needs. Likewise, we allowed the bar charts to be sortable by champion name or by value – so if a person is looking for a particular champion to see whether their favorite synergy is supposed to be good, they can do so easily. Or, if someone else is looking to see what champion is the best to play with a particular other one, that is also easy to look up as well – just sort the data to display by value.</w:t>
                      </w:r>
                    </w:p>
                    <w:p w14:paraId="5D6E2847" w14:textId="77777777" w:rsidR="00103D61" w:rsidRDefault="00103D61" w:rsidP="00444D26">
                      <w:pPr>
                        <w:pStyle w:val="Header"/>
                      </w:pPr>
                    </w:p>
                    <w:p w14:paraId="75350A98" w14:textId="185EE457" w:rsidR="00103D61" w:rsidRPr="00D00583" w:rsidRDefault="00F36143" w:rsidP="00444D26">
                      <w:pPr>
                        <w:pStyle w:val="Header"/>
                      </w:pPr>
                      <w:r>
                        <w:t xml:space="preserve">The only other major design decision we ended up debating was on the y-axis scales of the line graphs. If we kept all of them consistent, that may present a more comparable picture across multiple graphs. However, this would also make them less readable and create a lot of white space either above or underneath the essential line. We decided to make the y-scale variable to the data it is attempting to display, because cross-graph comparisons are likely to be only pattern based. Ban rates will always be on a very different scale than pick rates do – but that’s okay, being able to tell how much one goes up by as opposed to the other is the point of the visualization. The absolute numbers are also highlighted by the tooltips when one point of any of the charts is </w:t>
                      </w:r>
                      <w:proofErr w:type="spellStart"/>
                      <w:r>
                        <w:t>moused</w:t>
                      </w:r>
                      <w:proofErr w:type="spellEnd"/>
                      <w:r>
                        <w:t xml:space="preserve"> over, making the absolute values also very apparent to the viewer.</w:t>
                      </w:r>
                    </w:p>
                  </w:txbxContent>
                </v:textbox>
                <w10:wrap type="tight" anchorx="page" anchory="page"/>
              </v:shape>
            </w:pict>
          </mc:Fallback>
        </mc:AlternateContent>
      </w:r>
      <w:r w:rsidR="000976F2">
        <w:br w:type="page"/>
      </w:r>
      <w:r w:rsidRPr="00A7069A">
        <w:lastRenderedPageBreak/>
        <mc:AlternateContent>
          <mc:Choice Requires="wps">
            <w:drawing>
              <wp:anchor distT="0" distB="0" distL="114300" distR="114300" simplePos="0" relativeHeight="251719681" behindDoc="0" locked="0" layoutInCell="1" allowOverlap="1" wp14:anchorId="2005E6F9" wp14:editId="3330D1E6">
                <wp:simplePos x="0" y="0"/>
                <wp:positionH relativeFrom="page">
                  <wp:posOffset>777240</wp:posOffset>
                </wp:positionH>
                <wp:positionV relativeFrom="page">
                  <wp:posOffset>4518660</wp:posOffset>
                </wp:positionV>
                <wp:extent cx="6358255" cy="3483610"/>
                <wp:effectExtent l="0" t="0" r="0" b="21590"/>
                <wp:wrapTight wrapText="bothSides">
                  <wp:wrapPolygon edited="0">
                    <wp:start x="0" y="0"/>
                    <wp:lineTo x="0" y="21576"/>
                    <wp:lineTo x="21486" y="21576"/>
                    <wp:lineTo x="21486" y="0"/>
                    <wp:lineTo x="0" y="0"/>
                  </wp:wrapPolygon>
                </wp:wrapTight>
                <wp:docPr id="4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348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A1E7E88" w14:textId="77777777" w:rsidR="00103D61" w:rsidRPr="00D00583" w:rsidRDefault="00103D61" w:rsidP="00880BDB">
                            <w:pPr>
                              <w:pStyle w:val="Header"/>
                            </w:pPr>
                            <w:r w:rsidRPr="00D00583">
                              <w:t xml:space="preserve">The search bar began by scraping the web and data wrangling the result into a </w:t>
                            </w:r>
                            <w:proofErr w:type="spellStart"/>
                            <w:r w:rsidRPr="00D00583">
                              <w:t>json</w:t>
                            </w:r>
                            <w:proofErr w:type="spellEnd"/>
                            <w:r w:rsidRPr="00D00583">
                              <w:t xml:space="preserve">. This created an array of objects, each containing a character id, name, thumbnail image, and portrait image. These images were also scraped from the web into two folders, and their local links were put into the JavaScript object. </w:t>
                            </w:r>
                          </w:p>
                          <w:p w14:paraId="2F907524" w14:textId="77777777" w:rsidR="00103D61" w:rsidRPr="00D00583" w:rsidRDefault="00103D61" w:rsidP="00880BDB">
                            <w:pPr>
                              <w:pStyle w:val="Header"/>
                            </w:pPr>
                          </w:p>
                          <w:p w14:paraId="53EAB67A" w14:textId="77777777" w:rsidR="00103D61" w:rsidRPr="00D00583" w:rsidRDefault="00103D61" w:rsidP="00880BDB">
                            <w:pPr>
                              <w:pStyle w:val="Header"/>
                            </w:pPr>
                            <w:r w:rsidRPr="00D00583">
                              <w:t xml:space="preserve">Then a </w:t>
                            </w:r>
                            <w:proofErr w:type="spellStart"/>
                            <w:r w:rsidRPr="00D00583">
                              <w:t>textarea</w:t>
                            </w:r>
                            <w:proofErr w:type="spellEnd"/>
                            <w:r w:rsidRPr="00D00583">
                              <w:t xml:space="preserve"> was constructed and styled, then programmed to take an input that is not case-sensitive, accommodates acceptable characters such as spaces and apostrophes, and matches the to the array of champion objects by id. This is filtered to create a pair of set and complement arrays, which triggers another function that creates DOM elements that sets up the search bar system. Upon click, these </w:t>
                            </w:r>
                            <w:proofErr w:type="spellStart"/>
                            <w:r w:rsidRPr="00D00583">
                              <w:t>divs</w:t>
                            </w:r>
                            <w:proofErr w:type="spellEnd"/>
                            <w:r w:rsidRPr="00D00583">
                              <w:t xml:space="preserve"> are given properties and styles, and trigger </w:t>
                            </w:r>
                            <w:proofErr w:type="gramStart"/>
                            <w:r w:rsidRPr="00D00583">
                              <w:t>side-effects</w:t>
                            </w:r>
                            <w:proofErr w:type="gramEnd"/>
                            <w:r w:rsidRPr="00D00583">
                              <w:t xml:space="preserve"> in other </w:t>
                            </w:r>
                            <w:proofErr w:type="spellStart"/>
                            <w:r w:rsidRPr="00D00583">
                              <w:t>divs</w:t>
                            </w:r>
                            <w:proofErr w:type="spellEnd"/>
                            <w:r w:rsidRPr="00D00583">
                              <w:t xml:space="preserve"> in the DOM that set the background image, for example. They also change the dataset being passed to D3 code, which the visualizations use to display. </w:t>
                            </w:r>
                          </w:p>
                          <w:p w14:paraId="09829D2A" w14:textId="77777777" w:rsidR="00103D61" w:rsidRPr="00D00583" w:rsidRDefault="00103D61" w:rsidP="00880BDB">
                            <w:pPr>
                              <w:pStyle w:val="Header"/>
                            </w:pPr>
                          </w:p>
                          <w:p w14:paraId="589DFE7C" w14:textId="6E673C56" w:rsidR="00103D61" w:rsidRPr="00D00583" w:rsidRDefault="00103D61" w:rsidP="00880BDB">
                            <w:pPr>
                              <w:pStyle w:val="Header"/>
                            </w:pPr>
                            <w:r w:rsidRPr="00D00583">
                              <w:t>The search bar was also tweaked to accommodate the hitting of “enter” prematurely, which will lead to a champion’s data as long as there is no ambiguity over the requested champion. The search bar and all of its features were entirely designed and coded from scratch! A lot of time was spent getting the search feature to catch all corner cases and provide a smooth user experience, as well as thinking about and implementing the structure of the pages themselves.</w:t>
                            </w:r>
                          </w:p>
                          <w:p w14:paraId="1B3C1D25" w14:textId="77777777" w:rsidR="00103D61" w:rsidRPr="00D00583" w:rsidRDefault="00103D61" w:rsidP="000976F2">
                            <w:pPr>
                              <w:pStyle w:val="Header"/>
                            </w:pPr>
                          </w:p>
                          <w:p w14:paraId="4F973676" w14:textId="77777777" w:rsidR="00103D61" w:rsidRPr="00D00583" w:rsidRDefault="00103D61" w:rsidP="000976F2">
                            <w:pPr>
                              <w:pStyle w:val="Header"/>
                            </w:pPr>
                            <w:r w:rsidRPr="00D00583">
                              <w:t> Describe the intent and functionality of the interactive visualizations you implemented. Provide clear and well-referenced images showing the key design and interaction elements.</w:t>
                            </w:r>
                          </w:p>
                          <w:p w14:paraId="6C36D7E0" w14:textId="77777777" w:rsidR="00103D61" w:rsidRPr="00D00583" w:rsidRDefault="00103D61" w:rsidP="000976F2">
                            <w:pPr>
                              <w:pStyle w:val="Header"/>
                            </w:pPr>
                          </w:p>
                          <w:p w14:paraId="6247CB57" w14:textId="77777777" w:rsidR="00103D61" w:rsidRPr="00D00583" w:rsidRDefault="00103D61" w:rsidP="000976F2">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6" type="#_x0000_t202" style="position:absolute;margin-left:61.2pt;margin-top:355.8pt;width:500.65pt;height:274.3pt;z-index:2517196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" mv:complextextbox="1" filled="f" stroked="f">
                <v:textbox inset="3.6pt,0,3.6pt,0">
                  <w:txbxContent>
                    <w:p w14:paraId="5A1E7E88" w14:textId="77777777" w:rsidR="00103D61" w:rsidRPr="00D00583" w:rsidRDefault="00103D61" w:rsidP="00880BDB">
                      <w:pPr>
                        <w:pStyle w:val="Header"/>
                      </w:pPr>
                      <w:r w:rsidRPr="00D00583">
                        <w:t xml:space="preserve">The search bar began by scraping the web and data wrangling the result into a </w:t>
                      </w:r>
                      <w:proofErr w:type="spellStart"/>
                      <w:r w:rsidRPr="00D00583">
                        <w:t>json</w:t>
                      </w:r>
                      <w:proofErr w:type="spellEnd"/>
                      <w:r w:rsidRPr="00D00583">
                        <w:t xml:space="preserve">. This created an array of objects, each containing a character id, name, thumbnail image, and portrait image. These images were also scraped from the web into two folders, and their local links were put into the JavaScript object. </w:t>
                      </w:r>
                    </w:p>
                    <w:p w14:paraId="2F907524" w14:textId="77777777" w:rsidR="00103D61" w:rsidRPr="00D00583" w:rsidRDefault="00103D61" w:rsidP="00880BDB">
                      <w:pPr>
                        <w:pStyle w:val="Header"/>
                      </w:pPr>
                    </w:p>
                    <w:p w14:paraId="53EAB67A" w14:textId="77777777" w:rsidR="00103D61" w:rsidRPr="00D00583" w:rsidRDefault="00103D61" w:rsidP="00880BDB">
                      <w:pPr>
                        <w:pStyle w:val="Header"/>
                      </w:pPr>
                      <w:r w:rsidRPr="00D00583">
                        <w:t xml:space="preserve">Then a </w:t>
                      </w:r>
                      <w:proofErr w:type="spellStart"/>
                      <w:r w:rsidRPr="00D00583">
                        <w:t>textarea</w:t>
                      </w:r>
                      <w:proofErr w:type="spellEnd"/>
                      <w:r w:rsidRPr="00D00583">
                        <w:t xml:space="preserve"> was constructed and styled, then programmed to take an input that is not case-sensitive, accommodates acceptable characters such as spaces and apostrophes, and matches the to the array of champion objects by id. This is filtered to create a pair of set and complement arrays, which triggers another function that creates DOM elements that sets up the search bar system. Upon click, these </w:t>
                      </w:r>
                      <w:proofErr w:type="spellStart"/>
                      <w:r w:rsidRPr="00D00583">
                        <w:t>divs</w:t>
                      </w:r>
                      <w:proofErr w:type="spellEnd"/>
                      <w:r w:rsidRPr="00D00583">
                        <w:t xml:space="preserve"> are given properties and styles, and trigger </w:t>
                      </w:r>
                      <w:proofErr w:type="gramStart"/>
                      <w:r w:rsidRPr="00D00583">
                        <w:t>side-effects</w:t>
                      </w:r>
                      <w:proofErr w:type="gramEnd"/>
                      <w:r w:rsidRPr="00D00583">
                        <w:t xml:space="preserve"> in other </w:t>
                      </w:r>
                      <w:proofErr w:type="spellStart"/>
                      <w:r w:rsidRPr="00D00583">
                        <w:t>divs</w:t>
                      </w:r>
                      <w:proofErr w:type="spellEnd"/>
                      <w:r w:rsidRPr="00D00583">
                        <w:t xml:space="preserve"> in the DOM that set the background image, for example. They also change the dataset being passed to D3 code, which the visualizations use to display. </w:t>
                      </w:r>
                    </w:p>
                    <w:p w14:paraId="09829D2A" w14:textId="77777777" w:rsidR="00103D61" w:rsidRPr="00D00583" w:rsidRDefault="00103D61" w:rsidP="00880BDB">
                      <w:pPr>
                        <w:pStyle w:val="Header"/>
                      </w:pPr>
                    </w:p>
                    <w:p w14:paraId="589DFE7C" w14:textId="6E673C56" w:rsidR="00103D61" w:rsidRPr="00D00583" w:rsidRDefault="00103D61" w:rsidP="00880BDB">
                      <w:pPr>
                        <w:pStyle w:val="Header"/>
                      </w:pPr>
                      <w:r w:rsidRPr="00D00583">
                        <w:t>The search bar was also tweaked to accommodate the hitting of “enter” prematurely, which will lead to a champion’s data as long as there is no ambiguity over the requested champion. The search bar and all of its features were entirely designed and coded from scratch! A lot of time was spent getting the search feature to catch all corner cases and provide a smooth user experience, as well as thinking about and implementing the structure of the pages themselves.</w:t>
                      </w:r>
                    </w:p>
                    <w:p w14:paraId="1B3C1D25" w14:textId="77777777" w:rsidR="00103D61" w:rsidRPr="00D00583" w:rsidRDefault="00103D61" w:rsidP="000976F2">
                      <w:pPr>
                        <w:pStyle w:val="Header"/>
                      </w:pPr>
                    </w:p>
                    <w:p w14:paraId="4F973676" w14:textId="77777777" w:rsidR="00103D61" w:rsidRPr="00D00583" w:rsidRDefault="00103D61" w:rsidP="000976F2">
                      <w:pPr>
                        <w:pStyle w:val="Header"/>
                      </w:pPr>
                      <w:r w:rsidRPr="00D00583">
                        <w:t> Describe the intent and functionality of the interactive visualizations you implemented. Provide clear and well-referenced images showing the key design and interaction elements.</w:t>
                      </w:r>
                    </w:p>
                    <w:p w14:paraId="6C36D7E0" w14:textId="77777777" w:rsidR="00103D61" w:rsidRPr="00D00583" w:rsidRDefault="00103D61" w:rsidP="000976F2">
                      <w:pPr>
                        <w:pStyle w:val="Header"/>
                      </w:pPr>
                    </w:p>
                    <w:p w14:paraId="6247CB57" w14:textId="77777777" w:rsidR="00103D61" w:rsidRPr="00D00583" w:rsidRDefault="00103D61" w:rsidP="000976F2">
                      <w:pPr>
                        <w:pStyle w:val="Header"/>
                      </w:pPr>
                    </w:p>
                  </w:txbxContent>
                </v:textbox>
                <w10:wrap type="tight" anchorx="page" anchory="page"/>
              </v:shape>
            </w:pict>
          </mc:Fallback>
        </mc:AlternateContent>
      </w:r>
      <w:r w:rsidRPr="00A7069A">
        <mc:AlternateContent>
          <mc:Choice Requires="wps">
            <w:drawing>
              <wp:anchor distT="0" distB="0" distL="114300" distR="114300" simplePos="0" relativeHeight="251720705" behindDoc="0" locked="0" layoutInCell="0" allowOverlap="1" wp14:anchorId="0750950B" wp14:editId="586CE8A6">
                <wp:simplePos x="0" y="0"/>
                <wp:positionH relativeFrom="page">
                  <wp:posOffset>777240</wp:posOffset>
                </wp:positionH>
                <wp:positionV relativeFrom="page">
                  <wp:posOffset>4004310</wp:posOffset>
                </wp:positionV>
                <wp:extent cx="6217920" cy="365760"/>
                <wp:effectExtent l="0" t="0" r="5080" b="15240"/>
                <wp:wrapTight wrapText="bothSides">
                  <wp:wrapPolygon edited="0">
                    <wp:start x="0" y="0"/>
                    <wp:lineTo x="0" y="21000"/>
                    <wp:lineTo x="21529" y="21000"/>
                    <wp:lineTo x="21529" y="0"/>
                    <wp:lineTo x="0" y="0"/>
                  </wp:wrapPolygon>
                </wp:wrapTight>
                <wp:docPr id="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7750A24B" w14:textId="5C4DA1AD" w:rsidR="00103D61" w:rsidRPr="00D00583" w:rsidRDefault="00103D61" w:rsidP="000976F2">
                            <w:pPr>
                              <w:pStyle w:val="Heading1"/>
                              <w:rPr>
                                <w:sz w:val="36"/>
                              </w:rPr>
                            </w:pPr>
                            <w:r w:rsidRPr="00D00583">
                              <w:rPr>
                                <w:sz w:val="36"/>
                              </w:rPr>
                              <w:t>Implementation</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7" type="#_x0000_t202" style="position:absolute;margin-left:61.2pt;margin-top:315.3pt;width:489.6pt;height:28.8pt;z-index:25172070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" o:allowincell="f" filled="f" stroked="f">
                <v:textbox inset="3.6pt,0,3.6pt,0">
                  <w:txbxContent>
                    <w:p w14:paraId="7750A24B" w14:textId="5C4DA1AD" w:rsidR="00103D61" w:rsidRPr="00D00583" w:rsidRDefault="00103D61" w:rsidP="000976F2">
                      <w:pPr>
                        <w:pStyle w:val="Heading1"/>
                        <w:rPr>
                          <w:sz w:val="36"/>
                        </w:rPr>
                      </w:pPr>
                      <w:r w:rsidRPr="00D00583">
                        <w:rPr>
                          <w:sz w:val="36"/>
                        </w:rPr>
                        <w:t>Implementation</w:t>
                      </w:r>
                    </w:p>
                  </w:txbxContent>
                </v:textbox>
                <w10:wrap type="tight" anchorx="page" anchory="page"/>
              </v:shape>
            </w:pict>
          </mc:Fallback>
        </mc:AlternateContent>
      </w:r>
      <w:r w:rsidR="0003114C">
        <w:rPr>
          <w:noProof/>
        </w:rPr>
        <mc:AlternateContent>
          <mc:Choice Requires="wpg">
            <w:drawing>
              <wp:anchor distT="0" distB="0" distL="114300" distR="114300" simplePos="0" relativeHeight="251728897" behindDoc="0" locked="0" layoutInCell="1" allowOverlap="1" wp14:anchorId="0048CE2F" wp14:editId="4C1B9C28">
                <wp:simplePos x="0" y="0"/>
                <wp:positionH relativeFrom="page">
                  <wp:posOffset>777240</wp:posOffset>
                </wp:positionH>
                <wp:positionV relativeFrom="page">
                  <wp:posOffset>2571115</wp:posOffset>
                </wp:positionV>
                <wp:extent cx="6217920" cy="1365885"/>
                <wp:effectExtent l="0" t="0" r="5080" b="5715"/>
                <wp:wrapThrough wrapText="bothSides">
                  <wp:wrapPolygon edited="0">
                    <wp:start x="0" y="0"/>
                    <wp:lineTo x="0" y="21289"/>
                    <wp:lineTo x="21529" y="21289"/>
                    <wp:lineTo x="2152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6217920" cy="1365885"/>
                          <a:chOff x="0" y="0"/>
                          <a:chExt cx="6217920" cy="1365885"/>
                        </a:xfrm>
                        <a:extLst>
                          <a:ext uri="{0CCBE362-F206-4b92-989A-16890622DB6E}">
                            <ma14:wrappingTextBoxFlag xmlns:ma14="http://schemas.microsoft.com/office/mac/drawingml/2011/main" val="1"/>
                          </a:ext>
                        </a:extLst>
                      </wpg:grpSpPr>
                      <wps:wsp>
                        <wps:cNvPr id="55" name="Text Box 10"/>
                        <wps:cNvSpPr txBox="1">
                          <a:spLocks noChangeArrowheads="1"/>
                        </wps:cNvSpPr>
                        <wps:spPr bwMode="auto">
                          <a:xfrm>
                            <a:off x="0" y="0"/>
                            <a:ext cx="6217920" cy="1365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45720" tIns="0" rIns="45720" bIns="0" anchor="t" anchorCtr="0" upright="1">
                          <a:noAutofit/>
                        </wps:bodyPr>
                      </wps:wsp>
                      <wps:wsp>
                        <wps:cNvPr id="11" name="Text Box 11"/>
                        <wps:cNvSpPr txBox="1"/>
                        <wps:spPr>
                          <a:xfrm>
                            <a:off x="45720" y="0"/>
                            <a:ext cx="6126480" cy="202565"/>
                          </a:xfrm>
                          <a:prstGeom prst="rect">
                            <a:avLst/>
                          </a:prstGeom>
                          <a:noFill/>
                          <a:ln>
                            <a:noFill/>
                          </a:ln>
                          <a:effectLst/>
                          <a:extLst>
                            <a:ext uri="{C572A759-6A51-4108-AA02-DFA0A04FC94B}">
                              <ma14:wrappingTextBoxFlag xmlns:ma14="http://schemas.microsoft.com/office/mac/drawingml/2011/main"/>
                            </a:ext>
                          </a:extLst>
                        </wps:spPr>
                        <wps:txbx id="29">
                          <w:txbxContent>
                            <w:p w14:paraId="62A4D37D" w14:textId="77777777" w:rsidR="00103D61" w:rsidRPr="001034F7" w:rsidRDefault="00103D61" w:rsidP="001034F7">
                              <w:pPr>
                                <w:pStyle w:val="BodyText"/>
                                <w:rPr>
                                  <w:sz w:val="24"/>
                                </w:rPr>
                              </w:pPr>
                              <w:r w:rsidRPr="001034F7">
                                <w:rPr>
                                  <w:sz w:val="24"/>
                                </w:rPr>
                                <w:t xml:space="preserve">One of our biggest considerations when designing this project was the applicability of our visualizations to a wide user base. We wanted the site to be generally aesthetically pleasing and easy to navigate and generally understand regardless of experience with </w:t>
                              </w:r>
                              <w:proofErr w:type="spellStart"/>
                              <w:r w:rsidRPr="001034F7">
                                <w:rPr>
                                  <w:sz w:val="24"/>
                                </w:rPr>
                                <w:t>LoL</w:t>
                              </w:r>
                              <w:proofErr w:type="spellEnd"/>
                              <w:r w:rsidRPr="001034F7">
                                <w:rPr>
                                  <w:sz w:val="24"/>
                                </w:rPr>
                                <w:t xml:space="preserve">. However, we were mostly concerned with varying types of users among those who do know </w:t>
                              </w:r>
                              <w:proofErr w:type="spellStart"/>
                              <w:r w:rsidRPr="001034F7">
                                <w:rPr>
                                  <w:sz w:val="24"/>
                                </w:rPr>
                                <w:t>LoL</w:t>
                              </w:r>
                              <w:proofErr w:type="spellEnd"/>
                              <w:r w:rsidRPr="001034F7">
                                <w:rPr>
                                  <w:sz w:val="24"/>
                                </w:rPr>
                                <w:t xml:space="preserve"> – as some users would want to browse the champions out of interest for the game, and others may want to use it in a more “intense” manner by being able to quickly navigate to champion information and make an informed decision on who is statistically advantageous to play during the team-select phase of the game.</w:t>
                              </w:r>
                            </w:p>
                            <w:p w14:paraId="68524FF4" w14:textId="77777777" w:rsidR="00103D61" w:rsidRPr="001034F7" w:rsidRDefault="00103D61" w:rsidP="001034F7">
                              <w:pPr>
                                <w:pStyle w:val="BodyText"/>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 name="Text Box 12"/>
                        <wps:cNvSpPr txBox="1"/>
                        <wps:spPr>
                          <a:xfrm>
                            <a:off x="45720" y="201295"/>
                            <a:ext cx="6126480" cy="1007110"/>
                          </a:xfrm>
                          <a:prstGeom prst="rect">
                            <a:avLst/>
                          </a:prstGeom>
                          <a:noFill/>
                          <a:ln>
                            <a:noFill/>
                          </a:ln>
                          <a:effectLst/>
                          <a:extLst>
                            <a:ext uri="{C572A759-6A51-4108-AA02-DFA0A04FC94B}">
                              <ma14:wrappingTextBoxFlag xmlns:ma14="http://schemas.microsoft.com/office/mac/drawingml/2011/main"/>
                            </a:ext>
                          </a:extLst>
                        </wps:spPr>
                        <wps:linkedTxbx id="29"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3" o:spid="_x0000_s1058" style="position:absolute;margin-left:61.2pt;margin-top:202.45pt;width:489.6pt;height:107.55pt;z-index:251728897;mso-position-horizontal-relative:page;mso-position-vertical-relative:page" coordsize="6217920,13658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" mv:complextextbox="1">
                <v:shape id="_x0000_s1059" type="#_x0000_t202" style="position:absolute;width:6217920;height:1365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yp5fwgAA&#10;ANsAAAAPAAAAZHJzL2Rvd25yZXYueG1sRI9Li8IwFIX3gv8hXMGdphUt2jGKCAOCuPCxcHlp7rSd&#10;aW5KkrGdfz8RBJeH8/g4621vGvEg52vLCtJpAoK4sLrmUsHt+jlZgvABWWNjmRT8kYftZjhYY65t&#10;x2d6XEIp4gj7HBVUIbS5lL6oyKCf2pY4el/WGQxRulJqh10cN42cJUkmDdYcCRW2tK+o+Ln8mgjR&#10;h1WGx2Papdl5Pmuclafvu1LjUb/7ABGoD+/wq33QChYLeH6JP0B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TKnl/CAAAA2wAAAA8AAAAAAAAAAAAAAAAAlwIAAGRycy9kb3du&#10;cmV2LnhtbFBLBQYAAAAABAAEAPUAAACGAwAAAAA=&#10;" mv:complextextbox="1" filled="f" stroked="f">
                  <v:textbox inset="3.6pt,0,3.6pt,0"/>
                </v:shape>
                <v:shape id="Text Box 11" o:spid="_x0000_s1060" type="#_x0000_t202" style="position:absolute;left:45720;width:6126480;height:202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style="mso-next-textbox:#Text Box 12" inset="0,0,0,0">
                    <w:txbxContent>
                      <w:p w14:paraId="62A4D37D" w14:textId="77777777" w:rsidR="00103D61" w:rsidRPr="001034F7" w:rsidRDefault="00103D61" w:rsidP="001034F7">
                        <w:pPr>
                          <w:pStyle w:val="BodyText"/>
                          <w:rPr>
                            <w:sz w:val="24"/>
                          </w:rPr>
                        </w:pPr>
                        <w:r w:rsidRPr="001034F7">
                          <w:rPr>
                            <w:sz w:val="24"/>
                          </w:rPr>
                          <w:t xml:space="preserve">One of our biggest considerations when designing this project was the applicability of our visualizations to a wide user base. We wanted the site to be generally aesthetically pleasing and easy to navigate and generally understand regardless of experience with </w:t>
                        </w:r>
                        <w:proofErr w:type="spellStart"/>
                        <w:r w:rsidRPr="001034F7">
                          <w:rPr>
                            <w:sz w:val="24"/>
                          </w:rPr>
                          <w:t>LoL</w:t>
                        </w:r>
                        <w:proofErr w:type="spellEnd"/>
                        <w:r w:rsidRPr="001034F7">
                          <w:rPr>
                            <w:sz w:val="24"/>
                          </w:rPr>
                          <w:t xml:space="preserve">. However, we were mostly concerned with varying types of users among those who do know </w:t>
                        </w:r>
                        <w:proofErr w:type="spellStart"/>
                        <w:r w:rsidRPr="001034F7">
                          <w:rPr>
                            <w:sz w:val="24"/>
                          </w:rPr>
                          <w:t>LoL</w:t>
                        </w:r>
                        <w:proofErr w:type="spellEnd"/>
                        <w:r w:rsidRPr="001034F7">
                          <w:rPr>
                            <w:sz w:val="24"/>
                          </w:rPr>
                          <w:t xml:space="preserve"> – as some users would want to browse the champions out of interest for the game, and others may want to use it in a more “intense” manner by being able to quickly navigate to champion information and make an informed decision on who is statistically advantageous to play during the team-select phase of the game.</w:t>
                        </w:r>
                      </w:p>
                      <w:p w14:paraId="68524FF4" w14:textId="77777777" w:rsidR="00103D61" w:rsidRPr="001034F7" w:rsidRDefault="00103D61" w:rsidP="001034F7">
                        <w:pPr>
                          <w:pStyle w:val="BodyText"/>
                          <w:rPr>
                            <w:sz w:val="24"/>
                          </w:rPr>
                        </w:pPr>
                      </w:p>
                    </w:txbxContent>
                  </v:textbox>
                </v:shape>
                <v:shape id="Text Box 12" o:spid="_x0000_s1061" type="#_x0000_t202" style="position:absolute;left:45720;top:201295;width:6126480;height:1007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5lbwQAA&#10;ANsAAAAPAAAAZHJzL2Rvd25yZXYueG1sRE9Ni8IwEL0L+x/CLOxNUz2Ido0isoIgLNZ68DjbjG2w&#10;mXSbqPXfG0HwNo/3ObNFZ2txpdYbxwqGgwQEceG04VLBIV/3JyB8QNZYOyYFd/KwmH/0Zphqd+OM&#10;rvtQihjCPkUFVQhNKqUvKrLoB64hjtzJtRZDhG0pdYu3GG5rOUqSsbRoODZU2NCqouK8v1gFyyNn&#10;P+b/92+XnTKT59OEt+OzUl+f3fIbRKAuvMUv90bH+SN4/hIPkP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qeZW8EAAADbAAAADwAAAAAAAAAAAAAAAACXAgAAZHJzL2Rvd25y&#10;ZXYueG1sUEsFBgAAAAAEAAQA9QAAAIUDAAAAAA==&#10;" filled="f" stroked="f">
                  <v:textbox inset="0,0,0,0">
                    <w:txbxContent/>
                  </v:textbox>
                </v:shape>
                <w10:wrap type="through" anchorx="page" anchory="page"/>
              </v:group>
            </w:pict>
          </mc:Fallback>
        </mc:AlternateContent>
      </w:r>
      <w:r w:rsidR="001034F7">
        <w:rPr>
          <w:noProof/>
        </w:rPr>
        <mc:AlternateContent>
          <mc:Choice Requires="wps">
            <w:drawing>
              <wp:anchor distT="0" distB="0" distL="114300" distR="114300" simplePos="0" relativeHeight="251729921" behindDoc="0" locked="0" layoutInCell="0" allowOverlap="1" wp14:anchorId="6A4E5884" wp14:editId="1F7680E3">
                <wp:simplePos x="0" y="0"/>
                <wp:positionH relativeFrom="page">
                  <wp:posOffset>777240</wp:posOffset>
                </wp:positionH>
                <wp:positionV relativeFrom="page">
                  <wp:posOffset>2205355</wp:posOffset>
                </wp:positionV>
                <wp:extent cx="6217920" cy="365760"/>
                <wp:effectExtent l="0" t="0" r="5080" b="15240"/>
                <wp:wrapTight wrapText="bothSides">
                  <wp:wrapPolygon edited="0">
                    <wp:start x="0" y="0"/>
                    <wp:lineTo x="0" y="21000"/>
                    <wp:lineTo x="21529" y="21000"/>
                    <wp:lineTo x="21529" y="0"/>
                    <wp:lineTo x="0" y="0"/>
                  </wp:wrapPolygon>
                </wp:wrapTight>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8D232E9" w14:textId="77777777" w:rsidR="00103D61" w:rsidRPr="001034F7" w:rsidRDefault="00103D61" w:rsidP="001034F7">
                            <w:pPr>
                              <w:pStyle w:val="Heading1"/>
                              <w:rPr>
                                <w:sz w:val="36"/>
                              </w:rPr>
                            </w:pPr>
                            <w:r w:rsidRPr="001034F7">
                              <w:rPr>
                                <w:sz w:val="36"/>
                              </w:rPr>
                              <w:t>Targeted Users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2" type="#_x0000_t202" style="position:absolute;margin-left:61.2pt;margin-top:173.65pt;width:489.6pt;height:28.8pt;z-index:2517299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" o:allowincell="f" filled="f" stroked="f">
                <v:textbox inset="3.6pt,0,3.6pt,0">
                  <w:txbxContent>
                    <w:p w14:paraId="38D232E9" w14:textId="77777777" w:rsidR="00103D61" w:rsidRPr="001034F7" w:rsidRDefault="00103D61" w:rsidP="001034F7">
                      <w:pPr>
                        <w:pStyle w:val="Heading1"/>
                        <w:rPr>
                          <w:sz w:val="36"/>
                        </w:rPr>
                      </w:pPr>
                      <w:r w:rsidRPr="001034F7">
                        <w:rPr>
                          <w:sz w:val="36"/>
                        </w:rPr>
                        <w:t>Targeted Users</w:t>
                      </w:r>
                    </w:p>
                  </w:txbxContent>
                </v:textbox>
                <w10:wrap type="tight" anchorx="page" anchory="page"/>
              </v:shape>
            </w:pict>
          </mc:Fallback>
        </mc:AlternateContent>
      </w:r>
      <w:r w:rsidR="00CE70E7">
        <w:br w:type="page"/>
      </w:r>
      <w:r w:rsidR="00CE70E7" w:rsidRPr="00A7069A">
        <w:lastRenderedPageBreak/>
        <mc:AlternateContent>
          <mc:Choice Requires="wps">
            <w:drawing>
              <wp:anchor distT="0" distB="0" distL="114300" distR="114300" simplePos="0" relativeHeight="251740161" behindDoc="0" locked="0" layoutInCell="1" allowOverlap="1" wp14:anchorId="3125150A" wp14:editId="4651B4ED">
                <wp:simplePos x="0" y="0"/>
                <wp:positionH relativeFrom="page">
                  <wp:posOffset>706755</wp:posOffset>
                </wp:positionH>
                <wp:positionV relativeFrom="page">
                  <wp:posOffset>2090420</wp:posOffset>
                </wp:positionV>
                <wp:extent cx="6358255" cy="7277100"/>
                <wp:effectExtent l="0" t="0" r="0" b="12700"/>
                <wp:wrapTight wrapText="bothSides">
                  <wp:wrapPolygon edited="0">
                    <wp:start x="0" y="0"/>
                    <wp:lineTo x="0" y="21562"/>
                    <wp:lineTo x="21486" y="21562"/>
                    <wp:lineTo x="21486" y="0"/>
                    <wp:lineTo x="0" y="0"/>
                  </wp:wrapPolygon>
                </wp:wrapTight>
                <wp:docPr id="6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727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446F24F4" w14:textId="4891FE70" w:rsidR="00CE70E7" w:rsidRDefault="00CE70E7" w:rsidP="00CE70E7">
                            <w:pPr>
                              <w:pStyle w:val="Header"/>
                            </w:pPr>
                            <w:proofErr w:type="gramStart"/>
                            <w:r>
                              <w:t>continue</w:t>
                            </w:r>
                            <w:proofErr w:type="gramEnd"/>
                            <w:r>
                              <w:t xml:space="preserve"> implementation here – talk about all of the graphs on homepage and on champion pages, as well as general construction as well.</w:t>
                            </w:r>
                          </w:p>
                          <w:p w14:paraId="4EB67421" w14:textId="6341A247" w:rsidR="00CE70E7" w:rsidRDefault="00CE70E7" w:rsidP="00CE70E7">
                            <w:pPr>
                              <w:pStyle w:val="Header"/>
                            </w:pPr>
                            <w:proofErr w:type="gramStart"/>
                            <w:r>
                              <w:t>discuss</w:t>
                            </w:r>
                            <w:proofErr w:type="gramEnd"/>
                            <w:r>
                              <w:t xml:space="preserve"> in details any cool coding things we did that would sound impressive, or any difficult tasks that can show how hard we worked on this.</w:t>
                            </w:r>
                          </w:p>
                          <w:p w14:paraId="23DAF079" w14:textId="77777777" w:rsidR="00CE70E7" w:rsidRPr="00D00583" w:rsidRDefault="00CE70E7" w:rsidP="00CE70E7">
                            <w:pPr>
                              <w:pStyle w:val="Header"/>
                            </w:pPr>
                          </w:p>
                          <w:p w14:paraId="76E98D9D" w14:textId="77777777" w:rsidR="00CE70E7" w:rsidRPr="00D00583" w:rsidRDefault="00CE70E7" w:rsidP="00CE70E7">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3" type="#_x0000_t202" style="position:absolute;margin-left:55.65pt;margin-top:164.6pt;width:500.65pt;height:573pt;z-index:2517401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" mv:complextextbox="1" filled="f" stroked="f">
                <v:textbox inset="3.6pt,0,3.6pt,0">
                  <w:txbxContent>
                    <w:p w14:paraId="446F24F4" w14:textId="4891FE70" w:rsidR="00CE70E7" w:rsidRDefault="00CE70E7" w:rsidP="00CE70E7">
                      <w:pPr>
                        <w:pStyle w:val="Header"/>
                      </w:pPr>
                      <w:proofErr w:type="gramStart"/>
                      <w:r>
                        <w:t>continue</w:t>
                      </w:r>
                      <w:proofErr w:type="gramEnd"/>
                      <w:r>
                        <w:t xml:space="preserve"> implementation here – talk about all of the graphs on homepage and on champion pages, as well as general construction as well.</w:t>
                      </w:r>
                    </w:p>
                    <w:p w14:paraId="4EB67421" w14:textId="6341A247" w:rsidR="00CE70E7" w:rsidRDefault="00CE70E7" w:rsidP="00CE70E7">
                      <w:pPr>
                        <w:pStyle w:val="Header"/>
                      </w:pPr>
                      <w:proofErr w:type="gramStart"/>
                      <w:r>
                        <w:t>discuss</w:t>
                      </w:r>
                      <w:proofErr w:type="gramEnd"/>
                      <w:r>
                        <w:t xml:space="preserve"> in details any cool coding things we did that would sound impressive, or any difficult tasks that can show how hard we worked on this.</w:t>
                      </w:r>
                    </w:p>
                    <w:p w14:paraId="23DAF079" w14:textId="77777777" w:rsidR="00CE70E7" w:rsidRPr="00D00583" w:rsidRDefault="00CE70E7" w:rsidP="00CE70E7">
                      <w:pPr>
                        <w:pStyle w:val="Header"/>
                      </w:pPr>
                    </w:p>
                    <w:p w14:paraId="76E98D9D" w14:textId="77777777" w:rsidR="00CE70E7" w:rsidRPr="00D00583" w:rsidRDefault="00CE70E7" w:rsidP="00CE70E7">
                      <w:pPr>
                        <w:pStyle w:val="Header"/>
                      </w:pPr>
                    </w:p>
                  </w:txbxContent>
                </v:textbox>
                <w10:wrap type="tight" anchorx="page" anchory="page"/>
              </v:shape>
            </w:pict>
          </mc:Fallback>
        </mc:AlternateContent>
      </w:r>
      <w:r w:rsidR="00CE70E7">
        <w:br w:type="page"/>
      </w:r>
      <w:r w:rsidR="00CE70E7" w:rsidRPr="00A7069A">
        <w:lastRenderedPageBreak/>
        <mc:AlternateContent>
          <mc:Choice Requires="wps">
            <w:drawing>
              <wp:anchor distT="0" distB="0" distL="114300" distR="114300" simplePos="0" relativeHeight="251742209" behindDoc="0" locked="0" layoutInCell="1" allowOverlap="1" wp14:anchorId="0923E2B1" wp14:editId="61401559">
                <wp:simplePos x="0" y="0"/>
                <wp:positionH relativeFrom="page">
                  <wp:posOffset>706755</wp:posOffset>
                </wp:positionH>
                <wp:positionV relativeFrom="page">
                  <wp:posOffset>1988820</wp:posOffset>
                </wp:positionV>
                <wp:extent cx="6358255" cy="7277100"/>
                <wp:effectExtent l="0" t="0" r="0" b="12700"/>
                <wp:wrapTight wrapText="bothSides">
                  <wp:wrapPolygon edited="0">
                    <wp:start x="0" y="0"/>
                    <wp:lineTo x="0" y="21562"/>
                    <wp:lineTo x="21486" y="21562"/>
                    <wp:lineTo x="21486" y="0"/>
                    <wp:lineTo x="0" y="0"/>
                  </wp:wrapPolygon>
                </wp:wrapTight>
                <wp:docPr id="6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727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0A3B583" w14:textId="2E0E93D1" w:rsidR="00CE70E7" w:rsidRDefault="00CE70E7" w:rsidP="00CE70E7">
                            <w:pPr>
                              <w:pStyle w:val="Header"/>
                            </w:pPr>
                            <w:proofErr w:type="gramStart"/>
                            <w:r>
                              <w:t>finish</w:t>
                            </w:r>
                            <w:proofErr w:type="gramEnd"/>
                            <w:r>
                              <w:t xml:space="preserve"> implementation here.</w:t>
                            </w:r>
                          </w:p>
                          <w:p w14:paraId="5377559B" w14:textId="77777777" w:rsidR="00CE70E7" w:rsidRPr="00D00583" w:rsidRDefault="00CE70E7" w:rsidP="00CE70E7">
                            <w:pPr>
                              <w:pStyle w:val="Header"/>
                            </w:pPr>
                          </w:p>
                          <w:p w14:paraId="241BEE42" w14:textId="77777777" w:rsidR="00CE70E7" w:rsidRPr="00D00583" w:rsidRDefault="00CE70E7" w:rsidP="00CE70E7">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4" type="#_x0000_t202" style="position:absolute;margin-left:55.65pt;margin-top:156.6pt;width:500.65pt;height:573pt;z-index:25174220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" mv:complextextbox="1" filled="f" stroked="f">
                <v:textbox inset="3.6pt,0,3.6pt,0">
                  <w:txbxContent>
                    <w:p w14:paraId="70A3B583" w14:textId="2E0E93D1" w:rsidR="00CE70E7" w:rsidRDefault="00CE70E7" w:rsidP="00CE70E7">
                      <w:pPr>
                        <w:pStyle w:val="Header"/>
                      </w:pPr>
                      <w:proofErr w:type="gramStart"/>
                      <w:r>
                        <w:t>finish</w:t>
                      </w:r>
                      <w:proofErr w:type="gramEnd"/>
                      <w:r>
                        <w:t xml:space="preserve"> implementation here.</w:t>
                      </w:r>
                    </w:p>
                    <w:p w14:paraId="5377559B" w14:textId="77777777" w:rsidR="00CE70E7" w:rsidRPr="00D00583" w:rsidRDefault="00CE70E7" w:rsidP="00CE70E7">
                      <w:pPr>
                        <w:pStyle w:val="Header"/>
                      </w:pPr>
                    </w:p>
                    <w:p w14:paraId="241BEE42" w14:textId="77777777" w:rsidR="00CE70E7" w:rsidRPr="00D00583" w:rsidRDefault="00CE70E7" w:rsidP="00CE70E7">
                      <w:pPr>
                        <w:pStyle w:val="Header"/>
                      </w:pPr>
                    </w:p>
                  </w:txbxContent>
                </v:textbox>
                <w10:wrap type="tight" anchorx="page" anchory="page"/>
              </v:shape>
            </w:pict>
          </mc:Fallback>
        </mc:AlternateContent>
      </w:r>
      <w:r w:rsidR="000976F2">
        <w:br w:type="page"/>
      </w:r>
      <w:r w:rsidR="00A63BC2" w:rsidRPr="00A7069A">
        <w:lastRenderedPageBreak/>
        <mc:AlternateContent>
          <mc:Choice Requires="wps">
            <w:drawing>
              <wp:anchor distT="0" distB="0" distL="114300" distR="114300" simplePos="0" relativeHeight="251722753" behindDoc="0" locked="0" layoutInCell="1" allowOverlap="1" wp14:anchorId="084C98F3" wp14:editId="1C5179D8">
                <wp:simplePos x="0" y="0"/>
                <wp:positionH relativeFrom="page">
                  <wp:posOffset>706755</wp:posOffset>
                </wp:positionH>
                <wp:positionV relativeFrom="page">
                  <wp:posOffset>2538730</wp:posOffset>
                </wp:positionV>
                <wp:extent cx="6358255" cy="6686550"/>
                <wp:effectExtent l="0" t="0" r="0" b="19050"/>
                <wp:wrapTight wrapText="bothSides">
                  <wp:wrapPolygon edited="0">
                    <wp:start x="0" y="0"/>
                    <wp:lineTo x="0" y="21579"/>
                    <wp:lineTo x="21486" y="21579"/>
                    <wp:lineTo x="21486" y="0"/>
                    <wp:lineTo x="0" y="0"/>
                  </wp:wrapPolygon>
                </wp:wrapTight>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668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68292D14" w14:textId="77777777" w:rsidR="00103D61" w:rsidRDefault="00103D61" w:rsidP="000976F2">
                            <w:pPr>
                              <w:pStyle w:val="Header"/>
                            </w:pPr>
                            <w:r>
                              <w:t xml:space="preserve">Some very fascinating takeaways that we got from having worked with this data include a general appreciation for the producer-change to consumer-behavior delay. For example, as most players of League of Legends know, some champions such as </w:t>
                            </w:r>
                            <w:proofErr w:type="spellStart"/>
                            <w:r>
                              <w:t>Kassadin</w:t>
                            </w:r>
                            <w:proofErr w:type="spellEnd"/>
                            <w:r>
                              <w:t xml:space="preserve"> were released with abilities that created an unbalanced game. In this case, </w:t>
                            </w:r>
                            <w:proofErr w:type="spellStart"/>
                            <w:r>
                              <w:t>Kassadin</w:t>
                            </w:r>
                            <w:proofErr w:type="spellEnd"/>
                            <w:r>
                              <w:t xml:space="preserve"> was over-powered, and people responded by banning him at in approximately 90% of the total games played. When Riot, the game producer, realized this imbalance, the eventually “</w:t>
                            </w:r>
                            <w:proofErr w:type="spellStart"/>
                            <w:r>
                              <w:t>nerfed</w:t>
                            </w:r>
                            <w:proofErr w:type="spellEnd"/>
                            <w:r>
                              <w:t>” him, or decreased his playing power in mid-March until he was very comparable with the other champions. The player reaction to this is shown vividly in the data and is very interesting – ban rats began to drop heavily in a nicely shaped parabola, while pick rates jumped the first week he was “</w:t>
                            </w:r>
                            <w:proofErr w:type="spellStart"/>
                            <w:r>
                              <w:t>nerfed</w:t>
                            </w:r>
                            <w:proofErr w:type="spellEnd"/>
                            <w:r>
                              <w:t xml:space="preserve">” as people presumably thought “wow, here is a chance to play </w:t>
                            </w:r>
                            <w:proofErr w:type="spellStart"/>
                            <w:r>
                              <w:t>Kassadin</w:t>
                            </w:r>
                            <w:proofErr w:type="spellEnd"/>
                            <w:r>
                              <w:t>!” and did so. However, they quickly realized that he was actually significantly worse, than before, and pick rates quickly dropped off and stayed low from then on.</w:t>
                            </w:r>
                          </w:p>
                          <w:p w14:paraId="0DF1B7CA" w14:textId="77777777" w:rsidR="00103D61" w:rsidRDefault="00103D61" w:rsidP="000976F2">
                            <w:pPr>
                              <w:pStyle w:val="Header"/>
                            </w:pPr>
                          </w:p>
                          <w:p w14:paraId="4CB6F899" w14:textId="56C97234" w:rsidR="00103D61" w:rsidRDefault="00103D61" w:rsidP="000976F2">
                            <w:pPr>
                              <w:pStyle w:val="Header"/>
                            </w:pPr>
                            <w:r>
                              <w:t xml:space="preserve">Other patterns also emerge, especially since League of Legends rotates free champions every week. Unless you have accumulated enough in-game credits to buy a champion permanently and play it whenever you like, your selection is limited to a dozen or so champions that are available that week. The patterns in pick rates for these weeks is very interesting – the data shows that at the beginning of a week when a champion is newly free, that champion experiences a distinctive jump in pick rates. However, as the week goes on, pick rates markedly decline as people become less interested in the novelty of the champion and begin to resort to their usual, owned and perhaps non-free, champions to play. </w:t>
                            </w:r>
                          </w:p>
                          <w:p w14:paraId="08AFAE96" w14:textId="77777777" w:rsidR="00103D61" w:rsidRDefault="00103D61" w:rsidP="000976F2">
                            <w:pPr>
                              <w:pStyle w:val="Header"/>
                            </w:pPr>
                          </w:p>
                          <w:p w14:paraId="092F1A33" w14:textId="1E4A86E3" w:rsidR="00103D61" w:rsidRDefault="00103D61" w:rsidP="000976F2">
                            <w:pPr>
                              <w:pStyle w:val="Header"/>
                            </w:pPr>
                            <w:r>
                              <w:t xml:space="preserve">These insights on player behavior, among others that are not explicitly listed here, and extremely interesting to explore and actually answer more than just the questions we posed at the beginning of our project. Those questions were certainly answered too – the pick and ban patterns over time match the history of League of Legends and each individual champion rather closely. These new discoveries also lead to interesting conclusions, such as that games played near the beginning of the week are much more likely to have people playing the free champions and perhaps champions they are less familiar with – and games later in the week are more likely to contain people playing their old favorites. </w:t>
                            </w:r>
                          </w:p>
                          <w:p w14:paraId="2C258616" w14:textId="4311E84B" w:rsidR="00103D61" w:rsidRDefault="00103D61" w:rsidP="000976F2">
                            <w:pPr>
                              <w:pStyle w:val="Header"/>
                            </w:pPr>
                          </w:p>
                          <w:p w14:paraId="58F53A1A" w14:textId="41CEEEE7" w:rsidR="00103D61" w:rsidRPr="00D00583" w:rsidRDefault="00103D61" w:rsidP="00A63BC2">
                            <w:pPr>
                              <w:pStyle w:val="Header"/>
                            </w:pPr>
                            <w:r>
                              <w:t xml:space="preserve">Besides being purely interesting, patterns such as these that can be found in the data we have visualized can affect game decisions or can influence what people expect when they enter a game. The visualizations themselves work very nicely, and there is no specific visualization goal that we fell short on. All of the linking and brushing and tooltips work very well for the pick-ban graphs, and the bar charts showing synergies sort by alphabetical order and by value. The search bar is very functional and accommodates for special characters in names, etc. If we were to improve the visualizations further, we would like to build in an auto-updating feature that can grab statistics weekly and update the graphs on its own. This would ensure the website remains up-to-date and useful to players at any time. </w:t>
                            </w:r>
                          </w:p>
                          <w:p w14:paraId="16E75317" w14:textId="77777777" w:rsidR="00103D61" w:rsidRPr="00D00583" w:rsidRDefault="00103D61" w:rsidP="000976F2">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5" type="#_x0000_t202" style="position:absolute;margin-left:55.65pt;margin-top:199.9pt;width:500.65pt;height:526.5pt;z-index:2517227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" mv:complextextbox="1" filled="f" stroked="f">
                <v:textbox inset="3.6pt,0,3.6pt,0">
                  <w:txbxContent>
                    <w:p w14:paraId="68292D14" w14:textId="77777777" w:rsidR="00103D61" w:rsidRDefault="00103D61" w:rsidP="000976F2">
                      <w:pPr>
                        <w:pStyle w:val="Header"/>
                      </w:pPr>
                      <w:r>
                        <w:t xml:space="preserve">Some very fascinating takeaways that we got from having worked with this data include a general appreciation for the producer-change to consumer-behavior delay. For example, as most players of League of Legends know, some champions such as </w:t>
                      </w:r>
                      <w:proofErr w:type="spellStart"/>
                      <w:r>
                        <w:t>Kassadin</w:t>
                      </w:r>
                      <w:proofErr w:type="spellEnd"/>
                      <w:r>
                        <w:t xml:space="preserve"> were released with abilities that created an unbalanced game. In this case, </w:t>
                      </w:r>
                      <w:proofErr w:type="spellStart"/>
                      <w:r>
                        <w:t>Kassadin</w:t>
                      </w:r>
                      <w:proofErr w:type="spellEnd"/>
                      <w:r>
                        <w:t xml:space="preserve"> was over-powered, and people responded by banning him at in approximately 90% of the total games played. When Riot, the game producer, realized this imbalance, the eventually “</w:t>
                      </w:r>
                      <w:proofErr w:type="spellStart"/>
                      <w:r>
                        <w:t>nerfed</w:t>
                      </w:r>
                      <w:proofErr w:type="spellEnd"/>
                      <w:r>
                        <w:t>” him, or decreased his playing power in mid-March until he was very comparable with the other champions. The player reaction to this is shown vividly in the data and is very interesting – ban rats began to drop heavily in a nicely shaped parabola, while pick rates jumped the first week he was “</w:t>
                      </w:r>
                      <w:proofErr w:type="spellStart"/>
                      <w:r>
                        <w:t>nerfed</w:t>
                      </w:r>
                      <w:proofErr w:type="spellEnd"/>
                      <w:r>
                        <w:t xml:space="preserve">” as people presumably thought “wow, here is a chance to play </w:t>
                      </w:r>
                      <w:proofErr w:type="spellStart"/>
                      <w:r>
                        <w:t>Kassadin</w:t>
                      </w:r>
                      <w:proofErr w:type="spellEnd"/>
                      <w:r>
                        <w:t>!” and did so. However, they quickly realized that he was actually significantly worse, than before, and pick rates quickly dropped off and stayed low from then on.</w:t>
                      </w:r>
                    </w:p>
                    <w:p w14:paraId="0DF1B7CA" w14:textId="77777777" w:rsidR="00103D61" w:rsidRDefault="00103D61" w:rsidP="000976F2">
                      <w:pPr>
                        <w:pStyle w:val="Header"/>
                      </w:pPr>
                    </w:p>
                    <w:p w14:paraId="4CB6F899" w14:textId="56C97234" w:rsidR="00103D61" w:rsidRDefault="00103D61" w:rsidP="000976F2">
                      <w:pPr>
                        <w:pStyle w:val="Header"/>
                      </w:pPr>
                      <w:r>
                        <w:t xml:space="preserve">Other patterns also emerge, especially since League of Legends rotates free champions every week. Unless you have accumulated enough in-game credits to buy a champion permanently and play it whenever you like, your selection is limited to a dozen or so champions that are available that week. The patterns in pick rates for these weeks is very interesting – the data shows that at the beginning of a week when a champion is newly free, that champion experiences a distinctive jump in pick rates. However, as the week goes on, pick rates markedly decline as people become less interested in the novelty of the champion and begin to resort to their usual, owned and perhaps non-free, champions to play. </w:t>
                      </w:r>
                    </w:p>
                    <w:p w14:paraId="08AFAE96" w14:textId="77777777" w:rsidR="00103D61" w:rsidRDefault="00103D61" w:rsidP="000976F2">
                      <w:pPr>
                        <w:pStyle w:val="Header"/>
                      </w:pPr>
                    </w:p>
                    <w:p w14:paraId="092F1A33" w14:textId="1E4A86E3" w:rsidR="00103D61" w:rsidRDefault="00103D61" w:rsidP="000976F2">
                      <w:pPr>
                        <w:pStyle w:val="Header"/>
                      </w:pPr>
                      <w:r>
                        <w:t xml:space="preserve">These insights on player behavior, among others that are not explicitly listed here, and extremely interesting to explore and actually answer more than just the questions we posed at the beginning of our project. Those questions were certainly answered too – the pick and ban patterns over time match the history of League of Legends and each individual champion rather closely. These new discoveries also lead to interesting conclusions, such as that games played near the beginning of the week are much more likely to have people playing the free champions and perhaps champions they are less familiar with – and games later in the week are more likely to contain people playing their old favorites. </w:t>
                      </w:r>
                    </w:p>
                    <w:p w14:paraId="2C258616" w14:textId="4311E84B" w:rsidR="00103D61" w:rsidRDefault="00103D61" w:rsidP="000976F2">
                      <w:pPr>
                        <w:pStyle w:val="Header"/>
                      </w:pPr>
                    </w:p>
                    <w:p w14:paraId="58F53A1A" w14:textId="41CEEEE7" w:rsidR="00103D61" w:rsidRPr="00D00583" w:rsidRDefault="00103D61" w:rsidP="00A63BC2">
                      <w:pPr>
                        <w:pStyle w:val="Header"/>
                      </w:pPr>
                      <w:r>
                        <w:t xml:space="preserve">Besides being purely interesting, patterns such as these that can be found in the data we have visualized can affect game decisions or can influence what people expect when they enter a game. The visualizations themselves work very nicely, and there is no specific visualization goal that we fell short on. All of the linking and brushing and tooltips work very well for the pick-ban graphs, and the bar charts showing synergies sort by alphabetical order and by value. The search bar is very functional and accommodates for special characters in names, etc. If we were to improve the visualizations further, we would like to build in an auto-updating feature that can grab statistics weekly and update the graphs on its own. This would ensure the website remains up-to-date and useful to players at any time. </w:t>
                      </w:r>
                    </w:p>
                    <w:p w14:paraId="16E75317" w14:textId="77777777" w:rsidR="00103D61" w:rsidRPr="00D00583" w:rsidRDefault="00103D61" w:rsidP="000976F2">
                      <w:pPr>
                        <w:pStyle w:val="Header"/>
                      </w:pPr>
                    </w:p>
                  </w:txbxContent>
                </v:textbox>
                <w10:wrap type="tight" anchorx="page" anchory="page"/>
              </v:shape>
            </w:pict>
          </mc:Fallback>
        </mc:AlternateContent>
      </w:r>
      <w:r w:rsidR="00A63BC2" w:rsidRPr="00A7069A">
        <mc:AlternateContent>
          <mc:Choice Requires="wps">
            <w:drawing>
              <wp:anchor distT="0" distB="0" distL="114300" distR="114300" simplePos="0" relativeHeight="251723777" behindDoc="0" locked="0" layoutInCell="0" allowOverlap="1" wp14:anchorId="3C65F8E9" wp14:editId="15BE9A9D">
                <wp:simplePos x="0" y="0"/>
                <wp:positionH relativeFrom="page">
                  <wp:posOffset>707390</wp:posOffset>
                </wp:positionH>
                <wp:positionV relativeFrom="page">
                  <wp:posOffset>2098040</wp:posOffset>
                </wp:positionV>
                <wp:extent cx="6217920" cy="365760"/>
                <wp:effectExtent l="0" t="0" r="5080" b="15240"/>
                <wp:wrapTight wrapText="bothSides">
                  <wp:wrapPolygon edited="0">
                    <wp:start x="0" y="0"/>
                    <wp:lineTo x="0" y="21000"/>
                    <wp:lineTo x="21529" y="21000"/>
                    <wp:lineTo x="21529" y="0"/>
                    <wp:lineTo x="0" y="0"/>
                  </wp:wrapPolygon>
                </wp:wrapTight>
                <wp:docPr id="5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36B53CD" w14:textId="52106BB4" w:rsidR="00103D61" w:rsidRPr="00D00583" w:rsidRDefault="00103D61" w:rsidP="000976F2">
                            <w:pPr>
                              <w:pStyle w:val="Heading1"/>
                              <w:rPr>
                                <w:sz w:val="36"/>
                              </w:rPr>
                            </w:pPr>
                            <w:r w:rsidRPr="00D00583">
                              <w:rPr>
                                <w:sz w:val="36"/>
                              </w:rPr>
                              <w:t xml:space="preserve">Evaluation </w:t>
                            </w:r>
                            <w:bookmarkStart w:id="0" w:name="_GoBack"/>
                            <w:bookmarkEnd w:id="0"/>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6" type="#_x0000_t202" style="position:absolute;margin-left:55.7pt;margin-top:165.2pt;width:489.6pt;height:28.8pt;z-index:2517237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" o:allowincell="f" filled="f" stroked="f">
                <v:textbox inset="3.6pt,0,3.6pt,0">
                  <w:txbxContent>
                    <w:p w14:paraId="436B53CD" w14:textId="52106BB4" w:rsidR="00103D61" w:rsidRPr="00D00583" w:rsidRDefault="00103D61" w:rsidP="000976F2">
                      <w:pPr>
                        <w:pStyle w:val="Heading1"/>
                        <w:rPr>
                          <w:sz w:val="36"/>
                        </w:rPr>
                      </w:pPr>
                      <w:r w:rsidRPr="00D00583">
                        <w:rPr>
                          <w:sz w:val="36"/>
                        </w:rPr>
                        <w:t xml:space="preserve">Evaluation </w:t>
                      </w:r>
                      <w:bookmarkStart w:id="1" w:name="_GoBack"/>
                      <w:bookmarkEnd w:id="1"/>
                    </w:p>
                  </w:txbxContent>
                </v:textbox>
                <w10:wrap type="tight" anchorx="page" anchory="page"/>
              </v:shape>
            </w:pict>
          </mc:Fallback>
        </mc:AlternateContent>
      </w:r>
    </w:p>
    <w:sectPr w:rsidR="00CA5AE3" w:rsidSect="00CA5AE3">
      <w:headerReference w:type="even" r:id="rId17"/>
      <w:headerReference w:type="default" r:id="rId18"/>
      <w:footerReference w:type="even" r:id="rId19"/>
      <w:footerReference w:type="default" r:id="rId20"/>
      <w:headerReference w:type="first" r:id="rId21"/>
      <w:footerReference w:type="first" r:id="rId22"/>
      <w:pgSz w:w="12240" w:h="15840"/>
      <w:pgMar w:top="720" w:right="720" w:bottom="720" w:left="72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440A19" w14:textId="77777777" w:rsidR="0003114C" w:rsidRDefault="0003114C">
      <w:r>
        <w:separator/>
      </w:r>
    </w:p>
  </w:endnote>
  <w:endnote w:type="continuationSeparator" w:id="0">
    <w:p w14:paraId="7DE8C92A" w14:textId="77777777" w:rsidR="0003114C" w:rsidRDefault="00031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auto"/>
    <w:pitch w:val="variable"/>
    <w:sig w:usb0="00000003" w:usb1="00000000" w:usb2="00000000" w:usb3="00000000" w:csb0="00000001" w:csb1="00000000"/>
  </w:font>
  <w:font w:name="ＭＳ Ｐ明朝">
    <w:panose1 w:val="00000000000000000000"/>
    <w:charset w:val="80"/>
    <w:family w:val="roman"/>
    <w:notTrueType/>
    <w:pitch w:val="default"/>
  </w:font>
  <w:font w:name="Rockwell">
    <w:panose1 w:val="02060603020205020403"/>
    <w:charset w:val="00"/>
    <w:family w:val="auto"/>
    <w:pitch w:val="variable"/>
    <w:sig w:usb0="00000003" w:usb1="00000000" w:usb2="00000000" w:usb3="00000000" w:csb0="00000001" w:csb1="00000000"/>
  </w:font>
  <w:font w:name="Impact">
    <w:panose1 w:val="020B080603090205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DCA88" w14:textId="77777777" w:rsidR="00103D61" w:rsidRDefault="00103D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C4254" w14:textId="77777777" w:rsidR="00103D61" w:rsidRDefault="00103D61">
    <w:pPr>
      <w:pStyle w:val="Footer"/>
    </w:pPr>
    <w:r>
      <w:rPr>
        <w:noProof/>
      </w:rPr>
      <mc:AlternateContent>
        <mc:Choice Requires="wps">
          <w:drawing>
            <wp:anchor distT="0" distB="0" distL="114300" distR="114300" simplePos="0" relativeHeight="251665408" behindDoc="0" locked="0" layoutInCell="1" allowOverlap="1" wp14:anchorId="5CC51F5F" wp14:editId="11517381">
              <wp:simplePos x="0" y="0"/>
              <wp:positionH relativeFrom="page">
                <wp:posOffset>6724650</wp:posOffset>
              </wp:positionH>
              <wp:positionV relativeFrom="page">
                <wp:posOffset>9217025</wp:posOffset>
              </wp:positionV>
              <wp:extent cx="692150" cy="358775"/>
              <wp:effectExtent l="6350" t="0" r="0" b="0"/>
              <wp:wrapTight wrapText="bothSides">
                <wp:wrapPolygon edited="0">
                  <wp:start x="0" y="0"/>
                  <wp:lineTo x="21600" y="0"/>
                  <wp:lineTo x="21600" y="21600"/>
                  <wp:lineTo x="0" y="21600"/>
                  <wp:lineTo x="0" y="0"/>
                </wp:wrapPolygon>
              </wp:wrapTight>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0A59" w14:textId="77777777" w:rsidR="00103D61" w:rsidRDefault="00103D61" w:rsidP="00CA5AE3">
                          <w:pPr>
                            <w:pStyle w:val="Footer"/>
                          </w:pPr>
                          <w:r>
                            <w:fldChar w:fldCharType="begin"/>
                          </w:r>
                          <w:r>
                            <w:instrText xml:space="preserve"> PAGE \* Arabic \* MERGEFORMAT </w:instrText>
                          </w:r>
                          <w:r>
                            <w:fldChar w:fldCharType="separate"/>
                          </w:r>
                          <w:r w:rsidR="0003114C">
                            <w:rPr>
                              <w:noProof/>
                            </w:rPr>
                            <w:t>13</w:t>
                          </w:r>
                          <w:r>
                            <w:rPr>
                              <w:noProof/>
                            </w:rPr>
                            <w:fldChar w:fldCharType="end"/>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70" type="#_x0000_t202" style="position:absolute;left:0;text-align:left;margin-left:529.5pt;margin-top:725.75pt;width:54.5pt;height:28.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" filled="f" stroked="f">
              <v:textbox inset="3.6pt,0,3.6pt,0">
                <w:txbxContent>
                  <w:p w14:paraId="1EC70A59" w14:textId="77777777" w:rsidR="00103D61" w:rsidRDefault="00103D61" w:rsidP="00CA5AE3">
                    <w:pPr>
                      <w:pStyle w:val="Footer"/>
                    </w:pPr>
                    <w:r>
                      <w:fldChar w:fldCharType="begin"/>
                    </w:r>
                    <w:r>
                      <w:instrText xml:space="preserve"> PAGE \* Arabic \* MERGEFORMAT </w:instrText>
                    </w:r>
                    <w:r>
                      <w:fldChar w:fldCharType="separate"/>
                    </w:r>
                    <w:r w:rsidR="0003114C">
                      <w:rPr>
                        <w:noProof/>
                      </w:rPr>
                      <w:t>13</w:t>
                    </w:r>
                    <w:r>
                      <w:rPr>
                        <w:noProof/>
                      </w:rPr>
                      <w:fldChar w:fldCharType="end"/>
                    </w:r>
                  </w:p>
                </w:txbxContent>
              </v:textbox>
              <w10:wrap type="tight"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6C7FE" w14:textId="77777777" w:rsidR="00103D61" w:rsidRDefault="00103D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532DDD" w14:textId="77777777" w:rsidR="0003114C" w:rsidRDefault="0003114C">
      <w:r>
        <w:separator/>
      </w:r>
    </w:p>
  </w:footnote>
  <w:footnote w:type="continuationSeparator" w:id="0">
    <w:p w14:paraId="00342225" w14:textId="77777777" w:rsidR="0003114C" w:rsidRDefault="0003114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8BF23" w14:textId="77777777" w:rsidR="00103D61" w:rsidRDefault="00103D6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D4A7C" w14:textId="77777777" w:rsidR="00103D61" w:rsidRDefault="00103D61">
    <w:pPr>
      <w:pStyle w:val="Header"/>
    </w:pPr>
    <w:r>
      <w:rPr>
        <w:noProof/>
      </w:rPr>
      <mc:AlternateContent>
        <mc:Choice Requires="wps">
          <w:drawing>
            <wp:anchor distT="0" distB="0" distL="114300" distR="114300" simplePos="0" relativeHeight="251664384" behindDoc="0" locked="0" layoutInCell="1" allowOverlap="1" wp14:anchorId="6A7A0CF1" wp14:editId="674F7328">
              <wp:simplePos x="0" y="0"/>
              <wp:positionH relativeFrom="page">
                <wp:posOffset>5699760</wp:posOffset>
              </wp:positionH>
              <wp:positionV relativeFrom="page">
                <wp:posOffset>1308100</wp:posOffset>
              </wp:positionV>
              <wp:extent cx="1828800" cy="419100"/>
              <wp:effectExtent l="0" t="0" r="0" b="12700"/>
              <wp:wrapTight wrapText="bothSides">
                <wp:wrapPolygon edited="0">
                  <wp:start x="0" y="0"/>
                  <wp:lineTo x="0" y="20945"/>
                  <wp:lineTo x="21300" y="20945"/>
                  <wp:lineTo x="21300" y="0"/>
                  <wp:lineTo x="0" y="0"/>
                </wp:wrapPolygon>
              </wp:wrapTight>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80DF660" w14:textId="77777777" w:rsidR="00103D61" w:rsidRDefault="00103D61" w:rsidP="00CA5AE3">
                          <w:pPr>
                            <w:pStyle w:val="Header-Right"/>
                          </w:pPr>
                          <w:proofErr w:type="spellStart"/>
                          <w:r>
                            <w:t>LoL</w:t>
                          </w:r>
                          <w:proofErr w:type="spellEnd"/>
                          <w:r>
                            <w:t xml:space="preserve"> </w:t>
                          </w:r>
                          <w:proofErr w:type="spellStart"/>
                          <w:r>
                            <w:t>VizWiz</w:t>
                          </w:r>
                          <w:proofErr w:type="spellEnd"/>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67" type="#_x0000_t202" style="position:absolute;margin-left:448.8pt;margin-top:103pt;width:2in;height:3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" filled="f" stroked="f">
              <v:textbox inset="3.6pt,0,3.6pt,0">
                <w:txbxContent>
                  <w:p w14:paraId="080DF660" w14:textId="77777777" w:rsidR="00103D61" w:rsidRDefault="00103D61" w:rsidP="00CA5AE3">
                    <w:pPr>
                      <w:pStyle w:val="Header-Right"/>
                    </w:pPr>
                    <w:proofErr w:type="spellStart"/>
                    <w:r>
                      <w:t>LoL</w:t>
                    </w:r>
                    <w:proofErr w:type="spellEnd"/>
                    <w:r>
                      <w:t xml:space="preserve"> </w:t>
                    </w:r>
                    <w:proofErr w:type="spellStart"/>
                    <w:r>
                      <w:t>VizWiz</w:t>
                    </w:r>
                    <w:proofErr w:type="spellEnd"/>
                  </w:p>
                </w:txbxContent>
              </v:textbox>
              <w10:wrap type="tight"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E01BE2A" wp14:editId="53E93C08">
              <wp:simplePos x="0" y="0"/>
              <wp:positionH relativeFrom="page">
                <wp:posOffset>5699760</wp:posOffset>
              </wp:positionH>
              <wp:positionV relativeFrom="page">
                <wp:posOffset>1124585</wp:posOffset>
              </wp:positionV>
              <wp:extent cx="1828800" cy="182880"/>
              <wp:effectExtent l="0" t="0" r="0" b="20320"/>
              <wp:wrapTight wrapText="bothSides">
                <wp:wrapPolygon edited="0">
                  <wp:start x="0" y="0"/>
                  <wp:lineTo x="0" y="21000"/>
                  <wp:lineTo x="21300" y="21000"/>
                  <wp:lineTo x="21300"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22D548DF" w14:textId="77777777" w:rsidR="00103D61" w:rsidRDefault="00103D61" w:rsidP="00CA5AE3">
                          <w:pPr>
                            <w:pStyle w:val="Date2"/>
                          </w:pPr>
                          <w:r>
                            <w:t>May 1, 2014</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8" type="#_x0000_t202" style="position:absolute;margin-left:448.8pt;margin-top:88.55pt;width:2in;height:14.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" filled="f" stroked="f">
              <v:textbox inset="3.6pt,0,3.6pt,0">
                <w:txbxContent>
                  <w:p w14:paraId="22D548DF" w14:textId="77777777" w:rsidR="00103D61" w:rsidRDefault="00103D61" w:rsidP="00CA5AE3">
                    <w:pPr>
                      <w:pStyle w:val="Date2"/>
                    </w:pPr>
                    <w:r>
                      <w:t>May 1, 2014</w:t>
                    </w:r>
                  </w:p>
                </w:txbxContent>
              </v:textbox>
              <w10:wrap type="tight"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5B0D29A" wp14:editId="5B8C33A9">
              <wp:simplePos x="0" y="0"/>
              <wp:positionH relativeFrom="page">
                <wp:posOffset>2513965</wp:posOffset>
              </wp:positionH>
              <wp:positionV relativeFrom="page">
                <wp:posOffset>1124585</wp:posOffset>
              </wp:positionV>
              <wp:extent cx="3185795" cy="183515"/>
              <wp:effectExtent l="0" t="0" r="0" b="19685"/>
              <wp:wrapTight wrapText="bothSides">
                <wp:wrapPolygon edited="0">
                  <wp:start x="0" y="0"/>
                  <wp:lineTo x="0" y="20927"/>
                  <wp:lineTo x="21355" y="20927"/>
                  <wp:lineTo x="21355" y="0"/>
                  <wp:lineTo x="0" y="0"/>
                </wp:wrapPolygon>
              </wp:wrapTight>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A4E13" w14:textId="77777777" w:rsidR="00103D61" w:rsidRDefault="00103D61" w:rsidP="00CA5AE3">
                          <w:pPr>
                            <w:pStyle w:val="Header-Left"/>
                          </w:pPr>
                          <w:r>
                            <w:t>CS171</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69" type="#_x0000_t202" style="position:absolute;margin-left:197.95pt;margin-top:88.55pt;width:250.85pt;height:14.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" filled="f" stroked="f">
              <v:textbox inset="3.6pt,0,3.6pt,0">
                <w:txbxContent>
                  <w:p w14:paraId="5EDA4E13" w14:textId="77777777" w:rsidR="00103D61" w:rsidRDefault="00103D61" w:rsidP="00CA5AE3">
                    <w:pPr>
                      <w:pStyle w:val="Header-Left"/>
                    </w:pPr>
                    <w:r>
                      <w:t>CS171</w:t>
                    </w:r>
                  </w:p>
                </w:txbxContent>
              </v:textbox>
              <w10:wrap type="tight" anchorx="page" anchory="page"/>
            </v:shape>
          </w:pict>
        </mc:Fallback>
      </mc:AlternateContent>
    </w:r>
    <w:r>
      <w:rPr>
        <w:noProof/>
      </w:rPr>
      <w:drawing>
        <wp:anchor distT="0" distB="0" distL="118745" distR="118745" simplePos="0" relativeHeight="251661312" behindDoc="0" locked="0" layoutInCell="0" allowOverlap="1" wp14:anchorId="2CA6D2CE" wp14:editId="16F1FEB5">
          <wp:simplePos x="457200" y="457200"/>
          <wp:positionH relativeFrom="page">
            <wp:posOffset>457200</wp:posOffset>
          </wp:positionH>
          <wp:positionV relativeFrom="page">
            <wp:posOffset>457200</wp:posOffset>
          </wp:positionV>
          <wp:extent cx="6858000" cy="1422400"/>
          <wp:effectExtent l="25400" t="0" r="0" b="0"/>
          <wp:wrapTight wrapText="bothSides">
            <wp:wrapPolygon edited="0">
              <wp:start x="240" y="0"/>
              <wp:lineTo x="0" y="386"/>
              <wp:lineTo x="-80" y="15043"/>
              <wp:lineTo x="400" y="18514"/>
              <wp:lineTo x="80" y="20057"/>
              <wp:lineTo x="960" y="20829"/>
              <wp:lineTo x="18800" y="20829"/>
              <wp:lineTo x="21120" y="20443"/>
              <wp:lineTo x="19040" y="18514"/>
              <wp:lineTo x="20880" y="18514"/>
              <wp:lineTo x="21600" y="16586"/>
              <wp:lineTo x="21520" y="12343"/>
              <wp:lineTo x="21600" y="6557"/>
              <wp:lineTo x="21600" y="1929"/>
              <wp:lineTo x="5760" y="0"/>
              <wp:lineTo x="240" y="0"/>
            </wp:wrapPolygon>
          </wp:wrapTight>
          <wp:docPr id="62" name="Picture 62" descr="Interior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iorInk.png"/>
                  <pic:cNvPicPr/>
                </pic:nvPicPr>
                <pic:blipFill>
                  <a:blip r:embed="rId1"/>
                  <a:stretch>
                    <a:fillRect/>
                  </a:stretch>
                </pic:blipFill>
                <pic:spPr>
                  <a:xfrm>
                    <a:off x="0" y="0"/>
                    <a:ext cx="6858000" cy="1422400"/>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DBE9" w14:textId="77777777" w:rsidR="00103D61" w:rsidRDefault="00103D61">
    <w:pPr>
      <w:pStyle w:val="Header"/>
    </w:pPr>
    <w:r w:rsidRPr="000B637C">
      <w:rPr>
        <w:noProof/>
      </w:rPr>
      <w:drawing>
        <wp:anchor distT="0" distB="0" distL="118745" distR="118745" simplePos="0" relativeHeight="251659264" behindDoc="0" locked="0" layoutInCell="0" allowOverlap="1" wp14:anchorId="7CC8D63B" wp14:editId="3FCF8261">
          <wp:simplePos x="457200" y="457200"/>
          <wp:positionH relativeFrom="page">
            <wp:posOffset>457200</wp:posOffset>
          </wp:positionH>
          <wp:positionV relativeFrom="page">
            <wp:posOffset>457200</wp:posOffset>
          </wp:positionV>
          <wp:extent cx="6870700" cy="9144000"/>
          <wp:effectExtent l="25400" t="0" r="0" b="0"/>
          <wp:wrapTight wrapText="bothSides">
            <wp:wrapPolygon edited="0">
              <wp:start x="-80" y="0"/>
              <wp:lineTo x="-80" y="21540"/>
              <wp:lineTo x="21560" y="21540"/>
              <wp:lineTo x="21560" y="0"/>
              <wp:lineTo x="-80" y="0"/>
            </wp:wrapPolygon>
          </wp:wrapTight>
          <wp:docPr id="63" name="Picture 63" descr="CoverInk-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Ink-Full.png"/>
                  <pic:cNvPicPr/>
                </pic:nvPicPr>
                <pic:blipFill>
                  <a:blip r:embed="rId1"/>
                  <a:srcRect r="918"/>
                  <a:stretch>
                    <a:fillRect/>
                  </a:stretch>
                </pic:blipFill>
                <pic:spPr>
                  <a:xfrm>
                    <a:off x="0" y="0"/>
                    <a:ext cx="6870700" cy="9144000"/>
                  </a:xfrm>
                  <a:prstGeom prst="rect">
                    <a:avLst/>
                  </a:prstGeom>
                  <a:gradFill flip="none" rotWithShape="1">
                    <a:gsLst>
                      <a:gs pos="0">
                        <a:schemeClr val="accent1"/>
                      </a:gs>
                      <a:gs pos="100000">
                        <a:schemeClr val="accent2"/>
                      </a:gs>
                    </a:gsLst>
                    <a:lin ang="16200000" scaled="0"/>
                    <a:tileRect/>
                  </a:gradFill>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EBAE5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3AE2598"/>
    <w:lvl w:ilvl="0">
      <w:start w:val="1"/>
      <w:numFmt w:val="decimal"/>
      <w:lvlText w:val="%1."/>
      <w:lvlJc w:val="left"/>
      <w:pPr>
        <w:tabs>
          <w:tab w:val="num" w:pos="1800"/>
        </w:tabs>
        <w:ind w:left="1800" w:hanging="360"/>
      </w:pPr>
    </w:lvl>
  </w:abstractNum>
  <w:abstractNum w:abstractNumId="2">
    <w:nsid w:val="FFFFFF7D"/>
    <w:multiLevelType w:val="singleLevel"/>
    <w:tmpl w:val="2C10AD18"/>
    <w:lvl w:ilvl="0">
      <w:start w:val="1"/>
      <w:numFmt w:val="decimal"/>
      <w:lvlText w:val="%1."/>
      <w:lvlJc w:val="left"/>
      <w:pPr>
        <w:tabs>
          <w:tab w:val="num" w:pos="1440"/>
        </w:tabs>
        <w:ind w:left="1440" w:hanging="360"/>
      </w:pPr>
    </w:lvl>
  </w:abstractNum>
  <w:abstractNum w:abstractNumId="3">
    <w:nsid w:val="FFFFFF7E"/>
    <w:multiLevelType w:val="singleLevel"/>
    <w:tmpl w:val="D44C01AA"/>
    <w:lvl w:ilvl="0">
      <w:start w:val="1"/>
      <w:numFmt w:val="decimal"/>
      <w:lvlText w:val="%1."/>
      <w:lvlJc w:val="left"/>
      <w:pPr>
        <w:tabs>
          <w:tab w:val="num" w:pos="1080"/>
        </w:tabs>
        <w:ind w:left="1080" w:hanging="360"/>
      </w:pPr>
    </w:lvl>
  </w:abstractNum>
  <w:abstractNum w:abstractNumId="4">
    <w:nsid w:val="FFFFFF7F"/>
    <w:multiLevelType w:val="singleLevel"/>
    <w:tmpl w:val="6942A1F6"/>
    <w:lvl w:ilvl="0">
      <w:start w:val="1"/>
      <w:numFmt w:val="decimal"/>
      <w:lvlText w:val="%1."/>
      <w:lvlJc w:val="left"/>
      <w:pPr>
        <w:tabs>
          <w:tab w:val="num" w:pos="720"/>
        </w:tabs>
        <w:ind w:left="720" w:hanging="360"/>
      </w:pPr>
    </w:lvl>
  </w:abstractNum>
  <w:abstractNum w:abstractNumId="5">
    <w:nsid w:val="FFFFFF80"/>
    <w:multiLevelType w:val="singleLevel"/>
    <w:tmpl w:val="0554B3B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E67BF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D4A307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5B65DF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2692205A"/>
    <w:lvl w:ilvl="0">
      <w:start w:val="1"/>
      <w:numFmt w:val="decimal"/>
      <w:lvlText w:val="%1."/>
      <w:lvlJc w:val="left"/>
      <w:pPr>
        <w:tabs>
          <w:tab w:val="num" w:pos="360"/>
        </w:tabs>
        <w:ind w:left="360" w:hanging="360"/>
      </w:pPr>
    </w:lvl>
  </w:abstractNum>
  <w:abstractNum w:abstractNumId="10">
    <w:nsid w:val="FFFFFF89"/>
    <w:multiLevelType w:val="singleLevel"/>
    <w:tmpl w:val="703650E0"/>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attachedTemplate r:id="rId1"/>
  <w:revisionView w:markup="0"/>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D10E6A"/>
    <w:rsid w:val="00015536"/>
    <w:rsid w:val="0003114C"/>
    <w:rsid w:val="00065588"/>
    <w:rsid w:val="00074747"/>
    <w:rsid w:val="000976F2"/>
    <w:rsid w:val="000A0B41"/>
    <w:rsid w:val="000C4ED9"/>
    <w:rsid w:val="001034F7"/>
    <w:rsid w:val="00103D61"/>
    <w:rsid w:val="001708BA"/>
    <w:rsid w:val="001A0A21"/>
    <w:rsid w:val="00200D0B"/>
    <w:rsid w:val="00206B2F"/>
    <w:rsid w:val="00230238"/>
    <w:rsid w:val="002520D7"/>
    <w:rsid w:val="002E07EB"/>
    <w:rsid w:val="002F0159"/>
    <w:rsid w:val="00354590"/>
    <w:rsid w:val="003A25ED"/>
    <w:rsid w:val="003A499B"/>
    <w:rsid w:val="003C4277"/>
    <w:rsid w:val="003C50F8"/>
    <w:rsid w:val="003F7F0C"/>
    <w:rsid w:val="00414EDC"/>
    <w:rsid w:val="00444D26"/>
    <w:rsid w:val="00450248"/>
    <w:rsid w:val="004A5D76"/>
    <w:rsid w:val="00500B0A"/>
    <w:rsid w:val="0050758A"/>
    <w:rsid w:val="00540F33"/>
    <w:rsid w:val="0056182A"/>
    <w:rsid w:val="00631DBD"/>
    <w:rsid w:val="00654D05"/>
    <w:rsid w:val="00725F26"/>
    <w:rsid w:val="007401BE"/>
    <w:rsid w:val="007C0B9B"/>
    <w:rsid w:val="007E4353"/>
    <w:rsid w:val="00844D33"/>
    <w:rsid w:val="00857823"/>
    <w:rsid w:val="00872D66"/>
    <w:rsid w:val="00880BDB"/>
    <w:rsid w:val="0089071E"/>
    <w:rsid w:val="008975B8"/>
    <w:rsid w:val="008B240E"/>
    <w:rsid w:val="00956B18"/>
    <w:rsid w:val="00961FFD"/>
    <w:rsid w:val="00994327"/>
    <w:rsid w:val="009A1FE0"/>
    <w:rsid w:val="00A2323D"/>
    <w:rsid w:val="00A572D5"/>
    <w:rsid w:val="00A57D5D"/>
    <w:rsid w:val="00A63BC2"/>
    <w:rsid w:val="00A7069A"/>
    <w:rsid w:val="00A72149"/>
    <w:rsid w:val="00A90780"/>
    <w:rsid w:val="00AA31C0"/>
    <w:rsid w:val="00AD124E"/>
    <w:rsid w:val="00B061EB"/>
    <w:rsid w:val="00B63BFD"/>
    <w:rsid w:val="00B67324"/>
    <w:rsid w:val="00B77BFF"/>
    <w:rsid w:val="00C018DE"/>
    <w:rsid w:val="00C05B89"/>
    <w:rsid w:val="00C16685"/>
    <w:rsid w:val="00C76547"/>
    <w:rsid w:val="00CA5AE3"/>
    <w:rsid w:val="00CD749A"/>
    <w:rsid w:val="00CE70E7"/>
    <w:rsid w:val="00D00583"/>
    <w:rsid w:val="00D10E6A"/>
    <w:rsid w:val="00D117D6"/>
    <w:rsid w:val="00D1767F"/>
    <w:rsid w:val="00D572AF"/>
    <w:rsid w:val="00D73010"/>
    <w:rsid w:val="00D944D7"/>
    <w:rsid w:val="00E25243"/>
    <w:rsid w:val="00E415C4"/>
    <w:rsid w:val="00E66196"/>
    <w:rsid w:val="00EC0F99"/>
    <w:rsid w:val="00EC17F9"/>
    <w:rsid w:val="00ED1C1B"/>
    <w:rsid w:val="00EE72A2"/>
    <w:rsid w:val="00F36143"/>
    <w:rsid w:val="00F825B9"/>
    <w:rsid w:val="00FC0C21"/>
    <w:rsid w:val="00FC63E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37C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Normal (Web)" w:uiPriority="99"/>
  </w:latentStyles>
  <w:style w:type="paragraph" w:default="1" w:styleId="Normal">
    <w:name w:val="Normal"/>
    <w:qFormat/>
  </w:style>
  <w:style w:type="paragraph" w:styleId="Heading1">
    <w:name w:val="heading 1"/>
    <w:basedOn w:val="Normal"/>
    <w:link w:val="Heading1Char"/>
    <w:rsid w:val="00634F89"/>
    <w:pPr>
      <w:outlineLvl w:val="0"/>
    </w:pPr>
    <w:rPr>
      <w:b/>
      <w:bCs/>
      <w:color w:val="000000" w:themeColor="text1"/>
      <w:sz w:val="32"/>
      <w:szCs w:val="36"/>
    </w:rPr>
  </w:style>
  <w:style w:type="paragraph" w:styleId="Heading2">
    <w:name w:val="heading 2"/>
    <w:basedOn w:val="Normal"/>
    <w:link w:val="Heading2Char"/>
    <w:rsid w:val="00634F89"/>
    <w:pPr>
      <w:outlineLvl w:val="1"/>
    </w:pPr>
    <w:rPr>
      <w:b/>
      <w:bCs/>
      <w:color w:val="000000" w:themeColor="text1"/>
      <w:szCs w:val="26"/>
    </w:rPr>
  </w:style>
  <w:style w:type="paragraph" w:styleId="Heading3">
    <w:name w:val="heading 3"/>
    <w:basedOn w:val="Normal"/>
    <w:link w:val="Heading3Char"/>
    <w:rsid w:val="00634F89"/>
    <w:pPr>
      <w:jc w:val="right"/>
      <w:outlineLvl w:val="2"/>
    </w:pPr>
    <w:rPr>
      <w:b/>
      <w:bCs/>
      <w:color w:val="000000" w:themeColor="text1"/>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B637C"/>
    <w:pPr>
      <w:tabs>
        <w:tab w:val="center" w:pos="4320"/>
        <w:tab w:val="right" w:pos="8640"/>
      </w:tabs>
    </w:pPr>
  </w:style>
  <w:style w:type="character" w:customStyle="1" w:styleId="HeaderChar">
    <w:name w:val="Header Char"/>
    <w:basedOn w:val="DefaultParagraphFont"/>
    <w:link w:val="Header"/>
    <w:rsid w:val="000B637C"/>
  </w:style>
  <w:style w:type="paragraph" w:styleId="Footer">
    <w:name w:val="footer"/>
    <w:basedOn w:val="Normal"/>
    <w:link w:val="FooterChar"/>
    <w:unhideWhenUsed/>
    <w:rsid w:val="000F57A9"/>
    <w:pPr>
      <w:jc w:val="right"/>
    </w:pPr>
    <w:rPr>
      <w:rFonts w:asciiTheme="majorHAnsi" w:eastAsiaTheme="majorEastAsia" w:hAnsiTheme="majorHAnsi" w:cs="Rockwell"/>
      <w:b/>
      <w:color w:val="938172" w:themeColor="text2" w:themeTint="99"/>
      <w:sz w:val="34"/>
    </w:rPr>
  </w:style>
  <w:style w:type="character" w:customStyle="1" w:styleId="FooterChar">
    <w:name w:val="Footer Char"/>
    <w:basedOn w:val="DefaultParagraphFont"/>
    <w:link w:val="Footer"/>
    <w:rsid w:val="000F57A9"/>
    <w:rPr>
      <w:rFonts w:asciiTheme="majorHAnsi" w:eastAsiaTheme="majorEastAsia" w:hAnsiTheme="majorHAnsi" w:cs="Rockwell"/>
      <w:b/>
      <w:color w:val="938172" w:themeColor="text2" w:themeTint="99"/>
      <w:sz w:val="34"/>
    </w:rPr>
  </w:style>
  <w:style w:type="character" w:customStyle="1" w:styleId="Heading1Char">
    <w:name w:val="Heading 1 Char"/>
    <w:basedOn w:val="DefaultParagraphFont"/>
    <w:link w:val="Heading1"/>
    <w:rsid w:val="00634F89"/>
    <w:rPr>
      <w:b/>
      <w:bCs/>
      <w:color w:val="000000" w:themeColor="text1"/>
      <w:sz w:val="32"/>
      <w:szCs w:val="36"/>
    </w:rPr>
  </w:style>
  <w:style w:type="paragraph" w:styleId="Subtitle">
    <w:name w:val="Subtitle"/>
    <w:basedOn w:val="Normal"/>
    <w:link w:val="SubtitleChar"/>
    <w:qFormat/>
    <w:rsid w:val="008B240E"/>
    <w:pPr>
      <w:numPr>
        <w:ilvl w:val="1"/>
      </w:numPr>
      <w:jc w:val="center"/>
    </w:pPr>
    <w:rPr>
      <w:rFonts w:ascii="Impact" w:eastAsiaTheme="majorEastAsia" w:hAnsi="Impact" w:cs="Rockwell"/>
      <w:bCs/>
      <w:caps/>
      <w:color w:val="000000" w:themeColor="text1"/>
      <w:sz w:val="280"/>
      <w:szCs w:val="192"/>
      <w14:textFill>
        <w14:solidFill>
          <w14:schemeClr w14:val="tx1">
            <w14:alpha w14:val="85000"/>
          </w14:schemeClr>
        </w14:solidFill>
      </w14:textFill>
      <w14:props3d w14:extrusionH="0" w14:contourW="0" w14:prstMaterial="none">
        <w14:contourClr>
          <w14:schemeClr w14:val="bg1"/>
        </w14:contourClr>
      </w14:props3d>
    </w:rPr>
  </w:style>
  <w:style w:type="character" w:customStyle="1" w:styleId="SubtitleChar">
    <w:name w:val="Subtitle Char"/>
    <w:basedOn w:val="DefaultParagraphFont"/>
    <w:link w:val="Subtitle"/>
    <w:rsid w:val="008B240E"/>
    <w:rPr>
      <w:rFonts w:ascii="Impact" w:eastAsiaTheme="majorEastAsia" w:hAnsi="Impact" w:cs="Rockwell"/>
      <w:bCs/>
      <w:caps/>
      <w:color w:val="000000" w:themeColor="text1"/>
      <w:sz w:val="280"/>
      <w:szCs w:val="192"/>
      <w14:textFill>
        <w14:solidFill>
          <w14:schemeClr w14:val="tx1">
            <w14:alpha w14:val="85000"/>
          </w14:schemeClr>
        </w14:solidFill>
      </w14:textFill>
      <w14:props3d w14:extrusionH="0" w14:contourW="0" w14:prstMaterial="none">
        <w14:contourClr>
          <w14:schemeClr w14:val="bg1"/>
        </w14:contourClr>
      </w14:props3d>
    </w:rPr>
  </w:style>
  <w:style w:type="paragraph" w:customStyle="1" w:styleId="ContactDetails">
    <w:name w:val="Contact Details"/>
    <w:basedOn w:val="Normal"/>
    <w:qFormat/>
    <w:rsid w:val="00634F89"/>
    <w:pPr>
      <w:spacing w:line="264" w:lineRule="auto"/>
      <w:jc w:val="right"/>
    </w:pPr>
    <w:rPr>
      <w:rFonts w:asciiTheme="majorHAnsi" w:eastAsiaTheme="majorEastAsia" w:hAnsiTheme="majorHAnsi" w:cs="Rockwell"/>
      <w:color w:val="D0CCB9" w:themeColor="background2"/>
      <w:sz w:val="16"/>
    </w:rPr>
  </w:style>
  <w:style w:type="paragraph" w:styleId="Date">
    <w:name w:val="Date"/>
    <w:basedOn w:val="Normal"/>
    <w:link w:val="DateChar"/>
    <w:semiHidden/>
    <w:unhideWhenUsed/>
    <w:rsid w:val="000F57A9"/>
    <w:rPr>
      <w:rFonts w:asciiTheme="majorHAnsi" w:eastAsiaTheme="majorEastAsia" w:hAnsiTheme="majorHAnsi" w:cs="Rockwell"/>
      <w:b/>
      <w:color w:val="D0CCB9" w:themeColor="background2"/>
      <w:sz w:val="28"/>
    </w:rPr>
  </w:style>
  <w:style w:type="character" w:customStyle="1" w:styleId="DateChar">
    <w:name w:val="Date Char"/>
    <w:basedOn w:val="DefaultParagraphFont"/>
    <w:link w:val="Date"/>
    <w:semiHidden/>
    <w:rsid w:val="000F57A9"/>
    <w:rPr>
      <w:rFonts w:asciiTheme="majorHAnsi" w:eastAsiaTheme="majorEastAsia" w:hAnsiTheme="majorHAnsi" w:cs="Rockwell"/>
      <w:b/>
      <w:color w:val="D0CCB9" w:themeColor="background2"/>
      <w:sz w:val="28"/>
    </w:rPr>
  </w:style>
  <w:style w:type="paragraph" w:styleId="Title">
    <w:name w:val="Title"/>
    <w:basedOn w:val="Normal"/>
    <w:link w:val="TitleChar"/>
    <w:qFormat/>
    <w:rsid w:val="00634F89"/>
    <w:rPr>
      <w:color w:val="D0CCB9" w:themeColor="background2"/>
      <w:kern w:val="28"/>
      <w:sz w:val="80"/>
      <w:szCs w:val="52"/>
    </w:rPr>
  </w:style>
  <w:style w:type="character" w:customStyle="1" w:styleId="TitleChar">
    <w:name w:val="Title Char"/>
    <w:basedOn w:val="DefaultParagraphFont"/>
    <w:link w:val="Title"/>
    <w:rsid w:val="00634F89"/>
    <w:rPr>
      <w:color w:val="D0CCB9" w:themeColor="background2"/>
      <w:kern w:val="28"/>
      <w:sz w:val="80"/>
      <w:szCs w:val="52"/>
    </w:rPr>
  </w:style>
  <w:style w:type="paragraph" w:customStyle="1" w:styleId="Header-Left">
    <w:name w:val="Header - Left"/>
    <w:basedOn w:val="Normal"/>
    <w:qFormat/>
    <w:rsid w:val="00634F89"/>
    <w:pPr>
      <w:spacing w:line="240" w:lineRule="exact"/>
      <w:jc w:val="right"/>
    </w:pPr>
    <w:rPr>
      <w:rFonts w:asciiTheme="majorHAnsi" w:eastAsiaTheme="majorEastAsia" w:hAnsiTheme="majorHAnsi" w:cs="Rockwell"/>
      <w:b/>
      <w:color w:val="938172" w:themeColor="text2" w:themeTint="99"/>
      <w:sz w:val="20"/>
    </w:rPr>
  </w:style>
  <w:style w:type="paragraph" w:customStyle="1" w:styleId="Date2">
    <w:name w:val="Date 2"/>
    <w:basedOn w:val="Normal"/>
    <w:qFormat/>
    <w:rsid w:val="000B637C"/>
    <w:pPr>
      <w:spacing w:line="240" w:lineRule="exact"/>
    </w:pPr>
    <w:rPr>
      <w:color w:val="938172" w:themeColor="text2" w:themeTint="99"/>
      <w:sz w:val="18"/>
    </w:rPr>
  </w:style>
  <w:style w:type="paragraph" w:customStyle="1" w:styleId="Header-Right">
    <w:name w:val="Header - Right"/>
    <w:basedOn w:val="Normal"/>
    <w:qFormat/>
    <w:rsid w:val="000B637C"/>
    <w:pPr>
      <w:spacing w:line="400" w:lineRule="exact"/>
    </w:pPr>
    <w:rPr>
      <w:b/>
      <w:color w:val="938172" w:themeColor="text2" w:themeTint="99"/>
      <w:sz w:val="36"/>
    </w:rPr>
  </w:style>
  <w:style w:type="paragraph" w:styleId="BodyText">
    <w:name w:val="Body Text"/>
    <w:basedOn w:val="Normal"/>
    <w:link w:val="BodyTextChar"/>
    <w:unhideWhenUsed/>
    <w:rsid w:val="003719C9"/>
    <w:pPr>
      <w:spacing w:after="240" w:line="264" w:lineRule="auto"/>
      <w:jc w:val="both"/>
    </w:pPr>
    <w:rPr>
      <w:color w:val="000000" w:themeColor="text1"/>
      <w:sz w:val="18"/>
    </w:rPr>
  </w:style>
  <w:style w:type="character" w:customStyle="1" w:styleId="BodyTextChar">
    <w:name w:val="Body Text Char"/>
    <w:basedOn w:val="DefaultParagraphFont"/>
    <w:link w:val="BodyText"/>
    <w:rsid w:val="003719C9"/>
    <w:rPr>
      <w:color w:val="000000" w:themeColor="text1"/>
      <w:sz w:val="18"/>
    </w:rPr>
  </w:style>
  <w:style w:type="paragraph" w:customStyle="1" w:styleId="BodyText-Left">
    <w:name w:val="Body Text - Left"/>
    <w:basedOn w:val="BodyText"/>
    <w:qFormat/>
    <w:rsid w:val="003719C9"/>
    <w:pPr>
      <w:jc w:val="left"/>
    </w:pPr>
  </w:style>
  <w:style w:type="character" w:customStyle="1" w:styleId="Heading2Char">
    <w:name w:val="Heading 2 Char"/>
    <w:basedOn w:val="DefaultParagraphFont"/>
    <w:link w:val="Heading2"/>
    <w:rsid w:val="00634F89"/>
    <w:rPr>
      <w:b/>
      <w:bCs/>
      <w:color w:val="000000" w:themeColor="text1"/>
      <w:szCs w:val="26"/>
    </w:rPr>
  </w:style>
  <w:style w:type="character" w:customStyle="1" w:styleId="Heading3Char">
    <w:name w:val="Heading 3 Char"/>
    <w:basedOn w:val="DefaultParagraphFont"/>
    <w:link w:val="Heading3"/>
    <w:rsid w:val="00634F89"/>
    <w:rPr>
      <w:b/>
      <w:bCs/>
      <w:color w:val="000000" w:themeColor="text1"/>
      <w:sz w:val="20"/>
    </w:rPr>
  </w:style>
  <w:style w:type="paragraph" w:customStyle="1" w:styleId="Organization">
    <w:name w:val="Organization"/>
    <w:basedOn w:val="Normal"/>
    <w:link w:val="OrganizationChar"/>
    <w:qFormat/>
    <w:rsid w:val="002F0159"/>
    <w:pPr>
      <w:jc w:val="right"/>
    </w:pPr>
    <w:rPr>
      <w:rFonts w:asciiTheme="majorHAnsi" w:hAnsiTheme="majorHAnsi"/>
      <w:b/>
      <w:color w:val="D0CCB9" w:themeColor="background2"/>
      <w:sz w:val="36"/>
      <w:szCs w:val="36"/>
    </w:rPr>
  </w:style>
  <w:style w:type="character" w:customStyle="1" w:styleId="OrganizationChar">
    <w:name w:val="Organization Char"/>
    <w:basedOn w:val="DefaultParagraphFont"/>
    <w:link w:val="Organization"/>
    <w:rsid w:val="002F0159"/>
    <w:rPr>
      <w:rFonts w:asciiTheme="majorHAnsi" w:hAnsiTheme="majorHAnsi"/>
      <w:b/>
      <w:color w:val="D0CCB9" w:themeColor="background2"/>
      <w:sz w:val="36"/>
      <w:szCs w:val="36"/>
    </w:rPr>
  </w:style>
  <w:style w:type="paragraph" w:styleId="NormalWeb">
    <w:name w:val="Normal (Web)"/>
    <w:basedOn w:val="Normal"/>
    <w:uiPriority w:val="99"/>
    <w:unhideWhenUsed/>
    <w:rsid w:val="00D10E6A"/>
    <w:pPr>
      <w:spacing w:before="100" w:beforeAutospacing="1" w:after="100" w:afterAutospacing="1"/>
    </w:pPr>
    <w:rPr>
      <w:rFonts w:ascii="Times" w:hAnsi="Times" w:cs="Times New Roman"/>
      <w:sz w:val="20"/>
      <w:szCs w:val="20"/>
    </w:rPr>
  </w:style>
  <w:style w:type="character" w:styleId="Hyperlink">
    <w:name w:val="Hyperlink"/>
    <w:basedOn w:val="DefaultParagraphFont"/>
    <w:rsid w:val="00200D0B"/>
    <w:rPr>
      <w:color w:val="B6A272" w:themeColor="hyperlink"/>
      <w:u w:val="single"/>
    </w:rPr>
  </w:style>
  <w:style w:type="character" w:styleId="FollowedHyperlink">
    <w:name w:val="FollowedHyperlink"/>
    <w:basedOn w:val="DefaultParagraphFont"/>
    <w:rsid w:val="00200D0B"/>
    <w:rPr>
      <w:color w:val="8A784F"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Normal (Web)" w:uiPriority="99"/>
  </w:latentStyles>
  <w:style w:type="paragraph" w:default="1" w:styleId="Normal">
    <w:name w:val="Normal"/>
    <w:qFormat/>
  </w:style>
  <w:style w:type="paragraph" w:styleId="Heading1">
    <w:name w:val="heading 1"/>
    <w:basedOn w:val="Normal"/>
    <w:link w:val="Heading1Char"/>
    <w:rsid w:val="00634F89"/>
    <w:pPr>
      <w:outlineLvl w:val="0"/>
    </w:pPr>
    <w:rPr>
      <w:b/>
      <w:bCs/>
      <w:color w:val="000000" w:themeColor="text1"/>
      <w:sz w:val="32"/>
      <w:szCs w:val="36"/>
    </w:rPr>
  </w:style>
  <w:style w:type="paragraph" w:styleId="Heading2">
    <w:name w:val="heading 2"/>
    <w:basedOn w:val="Normal"/>
    <w:link w:val="Heading2Char"/>
    <w:rsid w:val="00634F89"/>
    <w:pPr>
      <w:outlineLvl w:val="1"/>
    </w:pPr>
    <w:rPr>
      <w:b/>
      <w:bCs/>
      <w:color w:val="000000" w:themeColor="text1"/>
      <w:szCs w:val="26"/>
    </w:rPr>
  </w:style>
  <w:style w:type="paragraph" w:styleId="Heading3">
    <w:name w:val="heading 3"/>
    <w:basedOn w:val="Normal"/>
    <w:link w:val="Heading3Char"/>
    <w:rsid w:val="00634F89"/>
    <w:pPr>
      <w:jc w:val="right"/>
      <w:outlineLvl w:val="2"/>
    </w:pPr>
    <w:rPr>
      <w:b/>
      <w:bCs/>
      <w:color w:val="000000" w:themeColor="text1"/>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B637C"/>
    <w:pPr>
      <w:tabs>
        <w:tab w:val="center" w:pos="4320"/>
        <w:tab w:val="right" w:pos="8640"/>
      </w:tabs>
    </w:pPr>
  </w:style>
  <w:style w:type="character" w:customStyle="1" w:styleId="HeaderChar">
    <w:name w:val="Header Char"/>
    <w:basedOn w:val="DefaultParagraphFont"/>
    <w:link w:val="Header"/>
    <w:rsid w:val="000B637C"/>
  </w:style>
  <w:style w:type="paragraph" w:styleId="Footer">
    <w:name w:val="footer"/>
    <w:basedOn w:val="Normal"/>
    <w:link w:val="FooterChar"/>
    <w:unhideWhenUsed/>
    <w:rsid w:val="000F57A9"/>
    <w:pPr>
      <w:jc w:val="right"/>
    </w:pPr>
    <w:rPr>
      <w:rFonts w:asciiTheme="majorHAnsi" w:eastAsiaTheme="majorEastAsia" w:hAnsiTheme="majorHAnsi" w:cs="Rockwell"/>
      <w:b/>
      <w:color w:val="938172" w:themeColor="text2" w:themeTint="99"/>
      <w:sz w:val="34"/>
    </w:rPr>
  </w:style>
  <w:style w:type="character" w:customStyle="1" w:styleId="FooterChar">
    <w:name w:val="Footer Char"/>
    <w:basedOn w:val="DefaultParagraphFont"/>
    <w:link w:val="Footer"/>
    <w:rsid w:val="000F57A9"/>
    <w:rPr>
      <w:rFonts w:asciiTheme="majorHAnsi" w:eastAsiaTheme="majorEastAsia" w:hAnsiTheme="majorHAnsi" w:cs="Rockwell"/>
      <w:b/>
      <w:color w:val="938172" w:themeColor="text2" w:themeTint="99"/>
      <w:sz w:val="34"/>
    </w:rPr>
  </w:style>
  <w:style w:type="character" w:customStyle="1" w:styleId="Heading1Char">
    <w:name w:val="Heading 1 Char"/>
    <w:basedOn w:val="DefaultParagraphFont"/>
    <w:link w:val="Heading1"/>
    <w:rsid w:val="00634F89"/>
    <w:rPr>
      <w:b/>
      <w:bCs/>
      <w:color w:val="000000" w:themeColor="text1"/>
      <w:sz w:val="32"/>
      <w:szCs w:val="36"/>
    </w:rPr>
  </w:style>
  <w:style w:type="paragraph" w:styleId="Subtitle">
    <w:name w:val="Subtitle"/>
    <w:basedOn w:val="Normal"/>
    <w:link w:val="SubtitleChar"/>
    <w:qFormat/>
    <w:rsid w:val="008B240E"/>
    <w:pPr>
      <w:numPr>
        <w:ilvl w:val="1"/>
      </w:numPr>
      <w:jc w:val="center"/>
    </w:pPr>
    <w:rPr>
      <w:rFonts w:ascii="Impact" w:eastAsiaTheme="majorEastAsia" w:hAnsi="Impact" w:cs="Rockwell"/>
      <w:bCs/>
      <w:caps/>
      <w:color w:val="000000" w:themeColor="text1"/>
      <w:sz w:val="280"/>
      <w:szCs w:val="192"/>
      <w14:textFill>
        <w14:solidFill>
          <w14:schemeClr w14:val="tx1">
            <w14:alpha w14:val="85000"/>
          </w14:schemeClr>
        </w14:solidFill>
      </w14:textFill>
      <w14:props3d w14:extrusionH="0" w14:contourW="0" w14:prstMaterial="none">
        <w14:contourClr>
          <w14:schemeClr w14:val="bg1"/>
        </w14:contourClr>
      </w14:props3d>
    </w:rPr>
  </w:style>
  <w:style w:type="character" w:customStyle="1" w:styleId="SubtitleChar">
    <w:name w:val="Subtitle Char"/>
    <w:basedOn w:val="DefaultParagraphFont"/>
    <w:link w:val="Subtitle"/>
    <w:rsid w:val="008B240E"/>
    <w:rPr>
      <w:rFonts w:ascii="Impact" w:eastAsiaTheme="majorEastAsia" w:hAnsi="Impact" w:cs="Rockwell"/>
      <w:bCs/>
      <w:caps/>
      <w:color w:val="000000" w:themeColor="text1"/>
      <w:sz w:val="280"/>
      <w:szCs w:val="192"/>
      <w14:textFill>
        <w14:solidFill>
          <w14:schemeClr w14:val="tx1">
            <w14:alpha w14:val="85000"/>
          </w14:schemeClr>
        </w14:solidFill>
      </w14:textFill>
      <w14:props3d w14:extrusionH="0" w14:contourW="0" w14:prstMaterial="none">
        <w14:contourClr>
          <w14:schemeClr w14:val="bg1"/>
        </w14:contourClr>
      </w14:props3d>
    </w:rPr>
  </w:style>
  <w:style w:type="paragraph" w:customStyle="1" w:styleId="ContactDetails">
    <w:name w:val="Contact Details"/>
    <w:basedOn w:val="Normal"/>
    <w:qFormat/>
    <w:rsid w:val="00634F89"/>
    <w:pPr>
      <w:spacing w:line="264" w:lineRule="auto"/>
      <w:jc w:val="right"/>
    </w:pPr>
    <w:rPr>
      <w:rFonts w:asciiTheme="majorHAnsi" w:eastAsiaTheme="majorEastAsia" w:hAnsiTheme="majorHAnsi" w:cs="Rockwell"/>
      <w:color w:val="D0CCB9" w:themeColor="background2"/>
      <w:sz w:val="16"/>
    </w:rPr>
  </w:style>
  <w:style w:type="paragraph" w:styleId="Date">
    <w:name w:val="Date"/>
    <w:basedOn w:val="Normal"/>
    <w:link w:val="DateChar"/>
    <w:semiHidden/>
    <w:unhideWhenUsed/>
    <w:rsid w:val="000F57A9"/>
    <w:rPr>
      <w:rFonts w:asciiTheme="majorHAnsi" w:eastAsiaTheme="majorEastAsia" w:hAnsiTheme="majorHAnsi" w:cs="Rockwell"/>
      <w:b/>
      <w:color w:val="D0CCB9" w:themeColor="background2"/>
      <w:sz w:val="28"/>
    </w:rPr>
  </w:style>
  <w:style w:type="character" w:customStyle="1" w:styleId="DateChar">
    <w:name w:val="Date Char"/>
    <w:basedOn w:val="DefaultParagraphFont"/>
    <w:link w:val="Date"/>
    <w:semiHidden/>
    <w:rsid w:val="000F57A9"/>
    <w:rPr>
      <w:rFonts w:asciiTheme="majorHAnsi" w:eastAsiaTheme="majorEastAsia" w:hAnsiTheme="majorHAnsi" w:cs="Rockwell"/>
      <w:b/>
      <w:color w:val="D0CCB9" w:themeColor="background2"/>
      <w:sz w:val="28"/>
    </w:rPr>
  </w:style>
  <w:style w:type="paragraph" w:styleId="Title">
    <w:name w:val="Title"/>
    <w:basedOn w:val="Normal"/>
    <w:link w:val="TitleChar"/>
    <w:qFormat/>
    <w:rsid w:val="00634F89"/>
    <w:rPr>
      <w:color w:val="D0CCB9" w:themeColor="background2"/>
      <w:kern w:val="28"/>
      <w:sz w:val="80"/>
      <w:szCs w:val="52"/>
    </w:rPr>
  </w:style>
  <w:style w:type="character" w:customStyle="1" w:styleId="TitleChar">
    <w:name w:val="Title Char"/>
    <w:basedOn w:val="DefaultParagraphFont"/>
    <w:link w:val="Title"/>
    <w:rsid w:val="00634F89"/>
    <w:rPr>
      <w:color w:val="D0CCB9" w:themeColor="background2"/>
      <w:kern w:val="28"/>
      <w:sz w:val="80"/>
      <w:szCs w:val="52"/>
    </w:rPr>
  </w:style>
  <w:style w:type="paragraph" w:customStyle="1" w:styleId="Header-Left">
    <w:name w:val="Header - Left"/>
    <w:basedOn w:val="Normal"/>
    <w:qFormat/>
    <w:rsid w:val="00634F89"/>
    <w:pPr>
      <w:spacing w:line="240" w:lineRule="exact"/>
      <w:jc w:val="right"/>
    </w:pPr>
    <w:rPr>
      <w:rFonts w:asciiTheme="majorHAnsi" w:eastAsiaTheme="majorEastAsia" w:hAnsiTheme="majorHAnsi" w:cs="Rockwell"/>
      <w:b/>
      <w:color w:val="938172" w:themeColor="text2" w:themeTint="99"/>
      <w:sz w:val="20"/>
    </w:rPr>
  </w:style>
  <w:style w:type="paragraph" w:customStyle="1" w:styleId="Date2">
    <w:name w:val="Date 2"/>
    <w:basedOn w:val="Normal"/>
    <w:qFormat/>
    <w:rsid w:val="000B637C"/>
    <w:pPr>
      <w:spacing w:line="240" w:lineRule="exact"/>
    </w:pPr>
    <w:rPr>
      <w:color w:val="938172" w:themeColor="text2" w:themeTint="99"/>
      <w:sz w:val="18"/>
    </w:rPr>
  </w:style>
  <w:style w:type="paragraph" w:customStyle="1" w:styleId="Header-Right">
    <w:name w:val="Header - Right"/>
    <w:basedOn w:val="Normal"/>
    <w:qFormat/>
    <w:rsid w:val="000B637C"/>
    <w:pPr>
      <w:spacing w:line="400" w:lineRule="exact"/>
    </w:pPr>
    <w:rPr>
      <w:b/>
      <w:color w:val="938172" w:themeColor="text2" w:themeTint="99"/>
      <w:sz w:val="36"/>
    </w:rPr>
  </w:style>
  <w:style w:type="paragraph" w:styleId="BodyText">
    <w:name w:val="Body Text"/>
    <w:basedOn w:val="Normal"/>
    <w:link w:val="BodyTextChar"/>
    <w:unhideWhenUsed/>
    <w:rsid w:val="003719C9"/>
    <w:pPr>
      <w:spacing w:after="240" w:line="264" w:lineRule="auto"/>
      <w:jc w:val="both"/>
    </w:pPr>
    <w:rPr>
      <w:color w:val="000000" w:themeColor="text1"/>
      <w:sz w:val="18"/>
    </w:rPr>
  </w:style>
  <w:style w:type="character" w:customStyle="1" w:styleId="BodyTextChar">
    <w:name w:val="Body Text Char"/>
    <w:basedOn w:val="DefaultParagraphFont"/>
    <w:link w:val="BodyText"/>
    <w:rsid w:val="003719C9"/>
    <w:rPr>
      <w:color w:val="000000" w:themeColor="text1"/>
      <w:sz w:val="18"/>
    </w:rPr>
  </w:style>
  <w:style w:type="paragraph" w:customStyle="1" w:styleId="BodyText-Left">
    <w:name w:val="Body Text - Left"/>
    <w:basedOn w:val="BodyText"/>
    <w:qFormat/>
    <w:rsid w:val="003719C9"/>
    <w:pPr>
      <w:jc w:val="left"/>
    </w:pPr>
  </w:style>
  <w:style w:type="character" w:customStyle="1" w:styleId="Heading2Char">
    <w:name w:val="Heading 2 Char"/>
    <w:basedOn w:val="DefaultParagraphFont"/>
    <w:link w:val="Heading2"/>
    <w:rsid w:val="00634F89"/>
    <w:rPr>
      <w:b/>
      <w:bCs/>
      <w:color w:val="000000" w:themeColor="text1"/>
      <w:szCs w:val="26"/>
    </w:rPr>
  </w:style>
  <w:style w:type="character" w:customStyle="1" w:styleId="Heading3Char">
    <w:name w:val="Heading 3 Char"/>
    <w:basedOn w:val="DefaultParagraphFont"/>
    <w:link w:val="Heading3"/>
    <w:rsid w:val="00634F89"/>
    <w:rPr>
      <w:b/>
      <w:bCs/>
      <w:color w:val="000000" w:themeColor="text1"/>
      <w:sz w:val="20"/>
    </w:rPr>
  </w:style>
  <w:style w:type="paragraph" w:customStyle="1" w:styleId="Organization">
    <w:name w:val="Organization"/>
    <w:basedOn w:val="Normal"/>
    <w:link w:val="OrganizationChar"/>
    <w:qFormat/>
    <w:rsid w:val="002F0159"/>
    <w:pPr>
      <w:jc w:val="right"/>
    </w:pPr>
    <w:rPr>
      <w:rFonts w:asciiTheme="majorHAnsi" w:hAnsiTheme="majorHAnsi"/>
      <w:b/>
      <w:color w:val="D0CCB9" w:themeColor="background2"/>
      <w:sz w:val="36"/>
      <w:szCs w:val="36"/>
    </w:rPr>
  </w:style>
  <w:style w:type="character" w:customStyle="1" w:styleId="OrganizationChar">
    <w:name w:val="Organization Char"/>
    <w:basedOn w:val="DefaultParagraphFont"/>
    <w:link w:val="Organization"/>
    <w:rsid w:val="002F0159"/>
    <w:rPr>
      <w:rFonts w:asciiTheme="majorHAnsi" w:hAnsiTheme="majorHAnsi"/>
      <w:b/>
      <w:color w:val="D0CCB9" w:themeColor="background2"/>
      <w:sz w:val="36"/>
      <w:szCs w:val="36"/>
    </w:rPr>
  </w:style>
  <w:style w:type="paragraph" w:styleId="NormalWeb">
    <w:name w:val="Normal (Web)"/>
    <w:basedOn w:val="Normal"/>
    <w:uiPriority w:val="99"/>
    <w:unhideWhenUsed/>
    <w:rsid w:val="00D10E6A"/>
    <w:pPr>
      <w:spacing w:before="100" w:beforeAutospacing="1" w:after="100" w:afterAutospacing="1"/>
    </w:pPr>
    <w:rPr>
      <w:rFonts w:ascii="Times" w:hAnsi="Times" w:cs="Times New Roman"/>
      <w:sz w:val="20"/>
      <w:szCs w:val="20"/>
    </w:rPr>
  </w:style>
  <w:style w:type="character" w:styleId="Hyperlink">
    <w:name w:val="Hyperlink"/>
    <w:basedOn w:val="DefaultParagraphFont"/>
    <w:rsid w:val="00200D0B"/>
    <w:rPr>
      <w:color w:val="B6A272" w:themeColor="hyperlink"/>
      <w:u w:val="single"/>
    </w:rPr>
  </w:style>
  <w:style w:type="character" w:styleId="FollowedHyperlink">
    <w:name w:val="FollowedHyperlink"/>
    <w:basedOn w:val="DefaultParagraphFont"/>
    <w:rsid w:val="00200D0B"/>
    <w:rPr>
      <w:color w:val="8A784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93127">
      <w:bodyDiv w:val="1"/>
      <w:marLeft w:val="0"/>
      <w:marRight w:val="0"/>
      <w:marTop w:val="0"/>
      <w:marBottom w:val="0"/>
      <w:divBdr>
        <w:top w:val="none" w:sz="0" w:space="0" w:color="auto"/>
        <w:left w:val="none" w:sz="0" w:space="0" w:color="auto"/>
        <w:bottom w:val="none" w:sz="0" w:space="0" w:color="auto"/>
        <w:right w:val="none" w:sz="0" w:space="0" w:color="auto"/>
      </w:divBdr>
    </w:div>
    <w:div w:id="283580973">
      <w:bodyDiv w:val="1"/>
      <w:marLeft w:val="0"/>
      <w:marRight w:val="0"/>
      <w:marTop w:val="0"/>
      <w:marBottom w:val="0"/>
      <w:divBdr>
        <w:top w:val="none" w:sz="0" w:space="0" w:color="auto"/>
        <w:left w:val="none" w:sz="0" w:space="0" w:color="auto"/>
        <w:bottom w:val="none" w:sz="0" w:space="0" w:color="auto"/>
        <w:right w:val="none" w:sz="0" w:space="0" w:color="auto"/>
      </w:divBdr>
    </w:div>
    <w:div w:id="388576522">
      <w:bodyDiv w:val="1"/>
      <w:marLeft w:val="0"/>
      <w:marRight w:val="0"/>
      <w:marTop w:val="0"/>
      <w:marBottom w:val="0"/>
      <w:divBdr>
        <w:top w:val="none" w:sz="0" w:space="0" w:color="auto"/>
        <w:left w:val="none" w:sz="0" w:space="0" w:color="auto"/>
        <w:bottom w:val="none" w:sz="0" w:space="0" w:color="auto"/>
        <w:right w:val="none" w:sz="0" w:space="0" w:color="auto"/>
      </w:divBdr>
    </w:div>
    <w:div w:id="493758888">
      <w:bodyDiv w:val="1"/>
      <w:marLeft w:val="0"/>
      <w:marRight w:val="0"/>
      <w:marTop w:val="0"/>
      <w:marBottom w:val="0"/>
      <w:divBdr>
        <w:top w:val="none" w:sz="0" w:space="0" w:color="auto"/>
        <w:left w:val="none" w:sz="0" w:space="0" w:color="auto"/>
        <w:bottom w:val="none" w:sz="0" w:space="0" w:color="auto"/>
        <w:right w:val="none" w:sz="0" w:space="0" w:color="auto"/>
      </w:divBdr>
    </w:div>
    <w:div w:id="577638016">
      <w:bodyDiv w:val="1"/>
      <w:marLeft w:val="0"/>
      <w:marRight w:val="0"/>
      <w:marTop w:val="0"/>
      <w:marBottom w:val="0"/>
      <w:divBdr>
        <w:top w:val="none" w:sz="0" w:space="0" w:color="auto"/>
        <w:left w:val="none" w:sz="0" w:space="0" w:color="auto"/>
        <w:bottom w:val="none" w:sz="0" w:space="0" w:color="auto"/>
        <w:right w:val="none" w:sz="0" w:space="0" w:color="auto"/>
      </w:divBdr>
    </w:div>
    <w:div w:id="633751412">
      <w:bodyDiv w:val="1"/>
      <w:marLeft w:val="0"/>
      <w:marRight w:val="0"/>
      <w:marTop w:val="0"/>
      <w:marBottom w:val="0"/>
      <w:divBdr>
        <w:top w:val="none" w:sz="0" w:space="0" w:color="auto"/>
        <w:left w:val="none" w:sz="0" w:space="0" w:color="auto"/>
        <w:bottom w:val="none" w:sz="0" w:space="0" w:color="auto"/>
        <w:right w:val="none" w:sz="0" w:space="0" w:color="auto"/>
      </w:divBdr>
    </w:div>
    <w:div w:id="705451169">
      <w:bodyDiv w:val="1"/>
      <w:marLeft w:val="0"/>
      <w:marRight w:val="0"/>
      <w:marTop w:val="0"/>
      <w:marBottom w:val="0"/>
      <w:divBdr>
        <w:top w:val="none" w:sz="0" w:space="0" w:color="auto"/>
        <w:left w:val="none" w:sz="0" w:space="0" w:color="auto"/>
        <w:bottom w:val="none" w:sz="0" w:space="0" w:color="auto"/>
        <w:right w:val="none" w:sz="0" w:space="0" w:color="auto"/>
      </w:divBdr>
    </w:div>
    <w:div w:id="914978424">
      <w:bodyDiv w:val="1"/>
      <w:marLeft w:val="0"/>
      <w:marRight w:val="0"/>
      <w:marTop w:val="0"/>
      <w:marBottom w:val="0"/>
      <w:divBdr>
        <w:top w:val="none" w:sz="0" w:space="0" w:color="auto"/>
        <w:left w:val="none" w:sz="0" w:space="0" w:color="auto"/>
        <w:bottom w:val="none" w:sz="0" w:space="0" w:color="auto"/>
        <w:right w:val="none" w:sz="0" w:space="0" w:color="auto"/>
      </w:divBdr>
    </w:div>
    <w:div w:id="928003491">
      <w:bodyDiv w:val="1"/>
      <w:marLeft w:val="0"/>
      <w:marRight w:val="0"/>
      <w:marTop w:val="0"/>
      <w:marBottom w:val="0"/>
      <w:divBdr>
        <w:top w:val="none" w:sz="0" w:space="0" w:color="auto"/>
        <w:left w:val="none" w:sz="0" w:space="0" w:color="auto"/>
        <w:bottom w:val="none" w:sz="0" w:space="0" w:color="auto"/>
        <w:right w:val="none" w:sz="0" w:space="0" w:color="auto"/>
      </w:divBdr>
    </w:div>
    <w:div w:id="1068381318">
      <w:bodyDiv w:val="1"/>
      <w:marLeft w:val="0"/>
      <w:marRight w:val="0"/>
      <w:marTop w:val="0"/>
      <w:marBottom w:val="0"/>
      <w:divBdr>
        <w:top w:val="none" w:sz="0" w:space="0" w:color="auto"/>
        <w:left w:val="none" w:sz="0" w:space="0" w:color="auto"/>
        <w:bottom w:val="none" w:sz="0" w:space="0" w:color="auto"/>
        <w:right w:val="none" w:sz="0" w:space="0" w:color="auto"/>
      </w:divBdr>
    </w:div>
    <w:div w:id="1078289004">
      <w:bodyDiv w:val="1"/>
      <w:marLeft w:val="0"/>
      <w:marRight w:val="0"/>
      <w:marTop w:val="0"/>
      <w:marBottom w:val="0"/>
      <w:divBdr>
        <w:top w:val="none" w:sz="0" w:space="0" w:color="auto"/>
        <w:left w:val="none" w:sz="0" w:space="0" w:color="auto"/>
        <w:bottom w:val="none" w:sz="0" w:space="0" w:color="auto"/>
        <w:right w:val="none" w:sz="0" w:space="0" w:color="auto"/>
      </w:divBdr>
    </w:div>
    <w:div w:id="1151604393">
      <w:bodyDiv w:val="1"/>
      <w:marLeft w:val="0"/>
      <w:marRight w:val="0"/>
      <w:marTop w:val="0"/>
      <w:marBottom w:val="0"/>
      <w:divBdr>
        <w:top w:val="none" w:sz="0" w:space="0" w:color="auto"/>
        <w:left w:val="none" w:sz="0" w:space="0" w:color="auto"/>
        <w:bottom w:val="none" w:sz="0" w:space="0" w:color="auto"/>
        <w:right w:val="none" w:sz="0" w:space="0" w:color="auto"/>
      </w:divBdr>
    </w:div>
    <w:div w:id="1178348647">
      <w:bodyDiv w:val="1"/>
      <w:marLeft w:val="0"/>
      <w:marRight w:val="0"/>
      <w:marTop w:val="0"/>
      <w:marBottom w:val="0"/>
      <w:divBdr>
        <w:top w:val="none" w:sz="0" w:space="0" w:color="auto"/>
        <w:left w:val="none" w:sz="0" w:space="0" w:color="auto"/>
        <w:bottom w:val="none" w:sz="0" w:space="0" w:color="auto"/>
        <w:right w:val="none" w:sz="0" w:space="0" w:color="auto"/>
      </w:divBdr>
    </w:div>
    <w:div w:id="1218474102">
      <w:bodyDiv w:val="1"/>
      <w:marLeft w:val="0"/>
      <w:marRight w:val="0"/>
      <w:marTop w:val="0"/>
      <w:marBottom w:val="0"/>
      <w:divBdr>
        <w:top w:val="none" w:sz="0" w:space="0" w:color="auto"/>
        <w:left w:val="none" w:sz="0" w:space="0" w:color="auto"/>
        <w:bottom w:val="none" w:sz="0" w:space="0" w:color="auto"/>
        <w:right w:val="none" w:sz="0" w:space="0" w:color="auto"/>
      </w:divBdr>
    </w:div>
    <w:div w:id="1468546293">
      <w:bodyDiv w:val="1"/>
      <w:marLeft w:val="0"/>
      <w:marRight w:val="0"/>
      <w:marTop w:val="0"/>
      <w:marBottom w:val="0"/>
      <w:divBdr>
        <w:top w:val="none" w:sz="0" w:space="0" w:color="auto"/>
        <w:left w:val="none" w:sz="0" w:space="0" w:color="auto"/>
        <w:bottom w:val="none" w:sz="0" w:space="0" w:color="auto"/>
        <w:right w:val="none" w:sz="0" w:space="0" w:color="auto"/>
      </w:divBdr>
    </w:div>
    <w:div w:id="1468552043">
      <w:bodyDiv w:val="1"/>
      <w:marLeft w:val="0"/>
      <w:marRight w:val="0"/>
      <w:marTop w:val="0"/>
      <w:marBottom w:val="0"/>
      <w:divBdr>
        <w:top w:val="none" w:sz="0" w:space="0" w:color="auto"/>
        <w:left w:val="none" w:sz="0" w:space="0" w:color="auto"/>
        <w:bottom w:val="none" w:sz="0" w:space="0" w:color="auto"/>
        <w:right w:val="none" w:sz="0" w:space="0" w:color="auto"/>
      </w:divBdr>
    </w:div>
    <w:div w:id="1503547741">
      <w:bodyDiv w:val="1"/>
      <w:marLeft w:val="0"/>
      <w:marRight w:val="0"/>
      <w:marTop w:val="0"/>
      <w:marBottom w:val="0"/>
      <w:divBdr>
        <w:top w:val="none" w:sz="0" w:space="0" w:color="auto"/>
        <w:left w:val="none" w:sz="0" w:space="0" w:color="auto"/>
        <w:bottom w:val="none" w:sz="0" w:space="0" w:color="auto"/>
        <w:right w:val="none" w:sz="0" w:space="0" w:color="auto"/>
      </w:divBdr>
    </w:div>
    <w:div w:id="1567254039">
      <w:bodyDiv w:val="1"/>
      <w:marLeft w:val="0"/>
      <w:marRight w:val="0"/>
      <w:marTop w:val="0"/>
      <w:marBottom w:val="0"/>
      <w:divBdr>
        <w:top w:val="none" w:sz="0" w:space="0" w:color="auto"/>
        <w:left w:val="none" w:sz="0" w:space="0" w:color="auto"/>
        <w:bottom w:val="none" w:sz="0" w:space="0" w:color="auto"/>
        <w:right w:val="none" w:sz="0" w:space="0" w:color="auto"/>
      </w:divBdr>
    </w:div>
    <w:div w:id="1699235409">
      <w:bodyDiv w:val="1"/>
      <w:marLeft w:val="0"/>
      <w:marRight w:val="0"/>
      <w:marTop w:val="0"/>
      <w:marBottom w:val="0"/>
      <w:divBdr>
        <w:top w:val="none" w:sz="0" w:space="0" w:color="auto"/>
        <w:left w:val="none" w:sz="0" w:space="0" w:color="auto"/>
        <w:bottom w:val="none" w:sz="0" w:space="0" w:color="auto"/>
        <w:right w:val="none" w:sz="0" w:space="0" w:color="auto"/>
      </w:divBdr>
    </w:div>
    <w:div w:id="1724021508">
      <w:bodyDiv w:val="1"/>
      <w:marLeft w:val="0"/>
      <w:marRight w:val="0"/>
      <w:marTop w:val="0"/>
      <w:marBottom w:val="0"/>
      <w:divBdr>
        <w:top w:val="none" w:sz="0" w:space="0" w:color="auto"/>
        <w:left w:val="none" w:sz="0" w:space="0" w:color="auto"/>
        <w:bottom w:val="none" w:sz="0" w:space="0" w:color="auto"/>
        <w:right w:val="none" w:sz="0" w:space="0" w:color="auto"/>
      </w:divBdr>
    </w:div>
    <w:div w:id="1751656742">
      <w:bodyDiv w:val="1"/>
      <w:marLeft w:val="0"/>
      <w:marRight w:val="0"/>
      <w:marTop w:val="0"/>
      <w:marBottom w:val="0"/>
      <w:divBdr>
        <w:top w:val="none" w:sz="0" w:space="0" w:color="auto"/>
        <w:left w:val="none" w:sz="0" w:space="0" w:color="auto"/>
        <w:bottom w:val="none" w:sz="0" w:space="0" w:color="auto"/>
        <w:right w:val="none" w:sz="0" w:space="0" w:color="auto"/>
      </w:divBdr>
    </w:div>
    <w:div w:id="1783525552">
      <w:bodyDiv w:val="1"/>
      <w:marLeft w:val="0"/>
      <w:marRight w:val="0"/>
      <w:marTop w:val="0"/>
      <w:marBottom w:val="0"/>
      <w:divBdr>
        <w:top w:val="none" w:sz="0" w:space="0" w:color="auto"/>
        <w:left w:val="none" w:sz="0" w:space="0" w:color="auto"/>
        <w:bottom w:val="none" w:sz="0" w:space="0" w:color="auto"/>
        <w:right w:val="none" w:sz="0" w:space="0" w:color="auto"/>
      </w:divBdr>
    </w:div>
    <w:div w:id="2010012376">
      <w:bodyDiv w:val="1"/>
      <w:marLeft w:val="0"/>
      <w:marRight w:val="0"/>
      <w:marTop w:val="0"/>
      <w:marBottom w:val="0"/>
      <w:divBdr>
        <w:top w:val="none" w:sz="0" w:space="0" w:color="auto"/>
        <w:left w:val="none" w:sz="0" w:space="0" w:color="auto"/>
        <w:bottom w:val="none" w:sz="0" w:space="0" w:color="auto"/>
        <w:right w:val="none" w:sz="0" w:space="0" w:color="auto"/>
      </w:divBdr>
    </w:div>
    <w:div w:id="20952002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lolking.net/charts?region=all&amp;type=bottom-matchup&amp;range=daily&amp;map=sr&amp;queue=normal" TargetMode="External"/><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loldb.gameguyz.com/champions/jax.html" TargetMode="External"/><Relationship Id="rId12" Type="http://schemas.openxmlformats.org/officeDocument/2006/relationships/hyperlink" Target="http://loldb.gameguyz.com/champions/jax.ht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www.lolking.net/guides/" TargetMode="External"/><Relationship Id="rId16" Type="http://schemas.openxmlformats.org/officeDocument/2006/relationships/hyperlink" Target="http://www.lolking.net/guides/"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lolking.net/charts?region=all&amp;type=bottom-matchup&amp;range=daily&amp;map=sr&amp;queue=norma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Proposals:Inkwell%20Proposal.dotx" TargetMode="External"/></Relationships>
</file>

<file path=word/theme/theme1.xml><?xml version="1.0" encoding="utf-8"?>
<a:theme xmlns:a="http://schemas.openxmlformats.org/drawingml/2006/main" name="Office Theme">
  <a:themeElements>
    <a:clrScheme name="Couture">
      <a:dk1>
        <a:sysClr val="windowText" lastClr="000000"/>
      </a:dk1>
      <a:lt1>
        <a:sysClr val="window" lastClr="FFFFFF"/>
      </a:lt1>
      <a:dk2>
        <a:srgbClr val="37302A"/>
      </a:dk2>
      <a:lt2>
        <a:srgbClr val="D0CCB9"/>
      </a:lt2>
      <a:accent1>
        <a:srgbClr val="9E8E5C"/>
      </a:accent1>
      <a:accent2>
        <a:srgbClr val="A09781"/>
      </a:accent2>
      <a:accent3>
        <a:srgbClr val="85776D"/>
      </a:accent3>
      <a:accent4>
        <a:srgbClr val="AEAFA9"/>
      </a:accent4>
      <a:accent5>
        <a:srgbClr val="8D878B"/>
      </a:accent5>
      <a:accent6>
        <a:srgbClr val="6B6149"/>
      </a:accent6>
      <a:hlink>
        <a:srgbClr val="B6A272"/>
      </a:hlink>
      <a:folHlink>
        <a:srgbClr val="8A784F"/>
      </a:folHlink>
    </a:clrScheme>
    <a:fontScheme name="Inkwell Proposal">
      <a:majorFont>
        <a:latin typeface="Rockwell"/>
        <a:ea typeface=""/>
        <a:cs typeface=""/>
        <a:font script="Jpan" typeface="ＭＳ Ｐ明朝"/>
      </a:majorFont>
      <a:minorFont>
        <a:latin typeface="Goudy Old Style"/>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Inkwell Proposal.dotx</Template>
  <TotalTime>99</TotalTime>
  <Pages>13</Pages>
  <Words>7</Words>
  <Characters>45</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Zhu</dc:creator>
  <cp:keywords/>
  <dc:description/>
  <cp:lastModifiedBy>Shannon Zhu</cp:lastModifiedBy>
  <cp:revision>65</cp:revision>
  <dcterms:created xsi:type="dcterms:W3CDTF">2014-05-01T23:12:00Z</dcterms:created>
  <dcterms:modified xsi:type="dcterms:W3CDTF">2014-05-02T01:10:00Z</dcterms:modified>
  <cp:category/>
</cp:coreProperties>
</file>